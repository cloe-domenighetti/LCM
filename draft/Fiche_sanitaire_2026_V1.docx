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3486" w14:textId="2BF5C382" w:rsidR="00273332" w:rsidRPr="0018412D" w:rsidRDefault="00273332" w:rsidP="00DB4FA8">
      <w:pPr>
        <w:pStyle w:val="Sansinterligne"/>
        <w:rPr>
          <w:rFonts w:cstheme="minorHAnsi"/>
          <w:b/>
          <w:bCs/>
          <w:sz w:val="24"/>
          <w:szCs w:val="24"/>
          <w:u w:val="single"/>
        </w:rPr>
      </w:pPr>
      <w:r w:rsidRPr="0018412D">
        <w:rPr>
          <w:rFonts w:cstheme="minorHAnsi"/>
          <w:b/>
          <w:bCs/>
          <w:sz w:val="24"/>
          <w:szCs w:val="24"/>
          <w:u w:val="single"/>
        </w:rPr>
        <w:t>CONFIDENTIEL – Usage interne LCM</w:t>
      </w:r>
    </w:p>
    <w:p w14:paraId="0DDB6859" w14:textId="4558F7BD" w:rsidR="003D4727" w:rsidRPr="0018412D" w:rsidRDefault="003D4727" w:rsidP="00DB4FA8">
      <w:pPr>
        <w:pStyle w:val="Sansinterligne"/>
        <w:rPr>
          <w:rFonts w:cstheme="minorHAnsi"/>
          <w:b/>
          <w:bCs/>
          <w:sz w:val="24"/>
          <w:szCs w:val="24"/>
          <w:u w:val="single"/>
        </w:rPr>
      </w:pPr>
      <w:r w:rsidRPr="0018412D">
        <w:rPr>
          <w:rFonts w:cstheme="minorHAnsi"/>
          <w:b/>
          <w:bCs/>
          <w:sz w:val="24"/>
          <w:szCs w:val="24"/>
          <w:u w:val="single"/>
        </w:rPr>
        <w:t>Fiche obligatoire pour les mineurs / recommandée pour les majeurs</w:t>
      </w:r>
    </w:p>
    <w:p w14:paraId="2223E7AE" w14:textId="7F23370B" w:rsidR="0018412D" w:rsidRPr="0018412D" w:rsidRDefault="0018412D" w:rsidP="0018412D">
      <w:pPr>
        <w:pStyle w:val="Sansinterligne"/>
        <w:jc w:val="both"/>
        <w:rPr>
          <w:rFonts w:cstheme="minorHAnsi"/>
          <w:i/>
          <w:iCs/>
          <w:sz w:val="22"/>
          <w:szCs w:val="22"/>
        </w:rPr>
      </w:pPr>
      <w:r w:rsidRPr="0018412D">
        <w:rPr>
          <w:rFonts w:cstheme="minorHAnsi"/>
          <w:i/>
          <w:iCs/>
          <w:sz w:val="22"/>
          <w:szCs w:val="22"/>
        </w:rPr>
        <w:t>Mention RGPD : Les informations recueillies dans cette fiche sont strictement confidentielles. Elles sont conservées par la direction de l’association uniquement pour la durée de la saison en cours et détruites à son issue. Conformément au RGPD, vous pouvez demander l’accès, la rectification ou la suppression de ces données par simple demande écrite.</w:t>
      </w:r>
    </w:p>
    <w:p w14:paraId="38D56D91" w14:textId="77777777" w:rsidR="009F2742" w:rsidRDefault="009F2742" w:rsidP="00251410">
      <w:pPr>
        <w:pStyle w:val="Sansinterligne"/>
        <w:jc w:val="both"/>
        <w:rPr>
          <w:sz w:val="24"/>
          <w:szCs w:val="24"/>
        </w:rPr>
      </w:pPr>
    </w:p>
    <w:p w14:paraId="780D78CF" w14:textId="3D375C90" w:rsidR="00273332" w:rsidRPr="00C74549" w:rsidRDefault="00273332" w:rsidP="00C74549">
      <w:pPr>
        <w:pStyle w:val="Sansinterligne"/>
        <w:spacing w:before="60"/>
        <w:jc w:val="both"/>
        <w:rPr>
          <w:b/>
          <w:bCs/>
          <w:sz w:val="22"/>
          <w:szCs w:val="22"/>
        </w:rPr>
      </w:pPr>
      <w:r w:rsidRPr="00C74549">
        <w:rPr>
          <w:b/>
          <w:bCs/>
          <w:sz w:val="22"/>
          <w:szCs w:val="22"/>
        </w:rPr>
        <w:t xml:space="preserve">Nom </w:t>
      </w:r>
      <w:r w:rsidR="0018412D" w:rsidRPr="00C74549">
        <w:rPr>
          <w:sz w:val="22"/>
          <w:szCs w:val="22"/>
        </w:rPr>
        <w:t>…………………………………………………………………………</w:t>
      </w:r>
      <w:r w:rsidR="00C74549">
        <w:rPr>
          <w:sz w:val="22"/>
          <w:szCs w:val="22"/>
        </w:rPr>
        <w:t>..</w:t>
      </w:r>
      <w:r w:rsidR="0018412D" w:rsidRPr="00C74549">
        <w:rPr>
          <w:sz w:val="22"/>
          <w:szCs w:val="22"/>
        </w:rPr>
        <w:t>……</w:t>
      </w:r>
      <w:r w:rsidR="00C74549">
        <w:rPr>
          <w:b/>
          <w:bCs/>
          <w:sz w:val="22"/>
          <w:szCs w:val="22"/>
        </w:rPr>
        <w:t xml:space="preserve"> </w:t>
      </w:r>
      <w:r w:rsidR="0018412D" w:rsidRPr="00C74549">
        <w:rPr>
          <w:b/>
          <w:bCs/>
          <w:sz w:val="22"/>
          <w:szCs w:val="22"/>
        </w:rPr>
        <w:t xml:space="preserve">    </w:t>
      </w:r>
      <w:r w:rsidRPr="00C74549">
        <w:rPr>
          <w:b/>
          <w:bCs/>
          <w:sz w:val="22"/>
          <w:szCs w:val="22"/>
        </w:rPr>
        <w:t xml:space="preserve">Prénom </w:t>
      </w:r>
      <w:r w:rsidR="0018412D" w:rsidRPr="00C74549">
        <w:rPr>
          <w:sz w:val="22"/>
          <w:szCs w:val="22"/>
        </w:rPr>
        <w:t>…………………………</w:t>
      </w:r>
      <w:r w:rsidR="00C74549">
        <w:rPr>
          <w:sz w:val="22"/>
          <w:szCs w:val="22"/>
        </w:rPr>
        <w:t>..</w:t>
      </w:r>
      <w:r w:rsidR="0018412D" w:rsidRPr="00C74549">
        <w:rPr>
          <w:sz w:val="22"/>
          <w:szCs w:val="22"/>
        </w:rPr>
        <w:t>…………………………………</w:t>
      </w:r>
    </w:p>
    <w:p w14:paraId="4E0A27C7" w14:textId="430FBFC0" w:rsidR="00273332" w:rsidRPr="0018412D" w:rsidRDefault="003D4727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Date de naissance </w:t>
      </w:r>
      <w:r w:rsidR="008C6194">
        <w:rPr>
          <w:sz w:val="22"/>
          <w:szCs w:val="22"/>
        </w:rPr>
        <w:t>………</w:t>
      </w:r>
      <w:r w:rsidRPr="0018412D">
        <w:rPr>
          <w:sz w:val="22"/>
          <w:szCs w:val="22"/>
        </w:rPr>
        <w:t xml:space="preserve"> / </w:t>
      </w:r>
      <w:r w:rsidR="008C6194">
        <w:rPr>
          <w:sz w:val="22"/>
          <w:szCs w:val="22"/>
        </w:rPr>
        <w:t>………</w:t>
      </w:r>
      <w:r w:rsidR="008C6194" w:rsidRPr="0018412D">
        <w:rPr>
          <w:sz w:val="22"/>
          <w:szCs w:val="22"/>
        </w:rPr>
        <w:t xml:space="preserve"> </w:t>
      </w:r>
      <w:r w:rsidRPr="0018412D">
        <w:rPr>
          <w:sz w:val="22"/>
          <w:szCs w:val="22"/>
        </w:rPr>
        <w:t xml:space="preserve">/ </w:t>
      </w:r>
      <w:r w:rsidR="008C6194">
        <w:rPr>
          <w:sz w:val="22"/>
          <w:szCs w:val="22"/>
        </w:rPr>
        <w:t>………</w:t>
      </w:r>
    </w:p>
    <w:p w14:paraId="6FE9AC83" w14:textId="6B15ED0C" w:rsidR="003D4727" w:rsidRPr="0018412D" w:rsidRDefault="003D4727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Cours suivi(s) : </w:t>
      </w:r>
      <w:r w:rsidR="008C6194">
        <w:rPr>
          <w:sz w:val="22"/>
          <w:szCs w:val="22"/>
        </w:rPr>
        <w:t>………………………………………………………………………………………………………………………………………………….</w:t>
      </w:r>
    </w:p>
    <w:p w14:paraId="7F536768" w14:textId="77777777" w:rsidR="003D4727" w:rsidRPr="0018412D" w:rsidRDefault="003D4727" w:rsidP="00251410">
      <w:pPr>
        <w:pStyle w:val="Sansinterligne"/>
        <w:jc w:val="both"/>
        <w:rPr>
          <w:sz w:val="22"/>
          <w:szCs w:val="22"/>
        </w:rPr>
      </w:pPr>
    </w:p>
    <w:p w14:paraId="0AB55984" w14:textId="630BE4F8" w:rsidR="003D4727" w:rsidRPr="00C74549" w:rsidRDefault="003D4727" w:rsidP="00251410">
      <w:pPr>
        <w:pStyle w:val="Sansinterligne"/>
        <w:jc w:val="both"/>
        <w:rPr>
          <w:b/>
          <w:bCs/>
          <w:sz w:val="22"/>
          <w:szCs w:val="22"/>
        </w:rPr>
      </w:pPr>
      <w:r w:rsidRPr="00C74549">
        <w:rPr>
          <w:b/>
          <w:bCs/>
          <w:sz w:val="22"/>
          <w:szCs w:val="22"/>
        </w:rPr>
        <w:t>Responsable légal (si mineur)</w:t>
      </w:r>
    </w:p>
    <w:p w14:paraId="15D2DFCF" w14:textId="7B45A00F" w:rsidR="003D4727" w:rsidRPr="0018412D" w:rsidRDefault="003D4727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Nom et prénom </w:t>
      </w:r>
      <w:r w:rsidR="008C6194">
        <w:rPr>
          <w:sz w:val="22"/>
          <w:szCs w:val="22"/>
        </w:rPr>
        <w:t>………………………………………………………………………………………</w:t>
      </w:r>
      <w:r w:rsidRPr="0018412D">
        <w:rPr>
          <w:sz w:val="22"/>
          <w:szCs w:val="22"/>
        </w:rPr>
        <w:t xml:space="preserve">  Téléphone : </w:t>
      </w:r>
      <w:r w:rsidR="008C6194">
        <w:rPr>
          <w:sz w:val="22"/>
          <w:szCs w:val="22"/>
        </w:rPr>
        <w:t>…………………………………..</w:t>
      </w:r>
    </w:p>
    <w:p w14:paraId="2E4834BB" w14:textId="77777777" w:rsidR="00273332" w:rsidRPr="0018412D" w:rsidRDefault="00273332" w:rsidP="00251410">
      <w:pPr>
        <w:pStyle w:val="Sansinterligne"/>
        <w:jc w:val="both"/>
        <w:rPr>
          <w:sz w:val="22"/>
          <w:szCs w:val="22"/>
        </w:rPr>
      </w:pPr>
    </w:p>
    <w:p w14:paraId="053715DF" w14:textId="5037E180" w:rsidR="003D4727" w:rsidRPr="00C74549" w:rsidRDefault="003D4727" w:rsidP="003D4727">
      <w:pPr>
        <w:pStyle w:val="Sansinterligne"/>
        <w:jc w:val="both"/>
        <w:rPr>
          <w:b/>
          <w:bCs/>
          <w:sz w:val="22"/>
          <w:szCs w:val="22"/>
        </w:rPr>
      </w:pPr>
      <w:r w:rsidRPr="00C74549">
        <w:rPr>
          <w:b/>
          <w:bCs/>
          <w:sz w:val="22"/>
          <w:szCs w:val="22"/>
        </w:rPr>
        <w:t>Personne à contacter en cas d’urgence (si différente du responsable légal pour mineur)</w:t>
      </w:r>
    </w:p>
    <w:p w14:paraId="2D4EC3FC" w14:textId="0AE7182F" w:rsidR="003D4727" w:rsidRPr="0018412D" w:rsidRDefault="003D4727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Nom et prénom </w:t>
      </w:r>
      <w:r w:rsidR="008C6194">
        <w:rPr>
          <w:sz w:val="22"/>
          <w:szCs w:val="22"/>
        </w:rPr>
        <w:t>………………………………………………………………………………………</w:t>
      </w:r>
      <w:r w:rsidRPr="0018412D">
        <w:rPr>
          <w:sz w:val="22"/>
          <w:szCs w:val="22"/>
        </w:rPr>
        <w:t xml:space="preserve">  Téléphone : </w:t>
      </w:r>
      <w:r w:rsidR="008C6194">
        <w:rPr>
          <w:sz w:val="22"/>
          <w:szCs w:val="22"/>
        </w:rPr>
        <w:t>…………………………………..</w:t>
      </w:r>
    </w:p>
    <w:p w14:paraId="69AE0FA8" w14:textId="0A83E025" w:rsidR="009F2742" w:rsidRPr="0018412D" w:rsidRDefault="003D4727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Lien avec l’adhérent(e) </w:t>
      </w:r>
      <w:r w:rsidR="008C6194">
        <w:rPr>
          <w:sz w:val="22"/>
          <w:szCs w:val="22"/>
        </w:rPr>
        <w:t>……………………………………………………………..</w:t>
      </w:r>
    </w:p>
    <w:p w14:paraId="056259C6" w14:textId="77777777" w:rsidR="003D4727" w:rsidRPr="0018412D" w:rsidRDefault="003D4727" w:rsidP="00251410">
      <w:pPr>
        <w:pStyle w:val="Sansinterligne"/>
        <w:jc w:val="both"/>
        <w:rPr>
          <w:sz w:val="22"/>
          <w:szCs w:val="22"/>
        </w:rPr>
      </w:pPr>
    </w:p>
    <w:p w14:paraId="7EE9DE13" w14:textId="5548B161" w:rsidR="003D4727" w:rsidRPr="00C74549" w:rsidRDefault="003D4727" w:rsidP="00251410">
      <w:pPr>
        <w:pStyle w:val="Sansinterligne"/>
        <w:jc w:val="both"/>
        <w:rPr>
          <w:b/>
          <w:bCs/>
          <w:sz w:val="22"/>
          <w:szCs w:val="22"/>
        </w:rPr>
      </w:pPr>
      <w:r w:rsidRPr="00C74549">
        <w:rPr>
          <w:b/>
          <w:bCs/>
          <w:sz w:val="22"/>
          <w:szCs w:val="22"/>
        </w:rPr>
        <w:t xml:space="preserve">Médecin traitant : </w:t>
      </w:r>
    </w:p>
    <w:p w14:paraId="65586A8B" w14:textId="5C937BFC" w:rsidR="003D4727" w:rsidRPr="0018412D" w:rsidRDefault="003D4727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Nom </w:t>
      </w:r>
      <w:r w:rsidR="008C6194">
        <w:rPr>
          <w:sz w:val="22"/>
          <w:szCs w:val="22"/>
        </w:rPr>
        <w:t>……………………………………………………………………………………………………….</w:t>
      </w:r>
      <w:r w:rsidRPr="0018412D">
        <w:rPr>
          <w:sz w:val="22"/>
          <w:szCs w:val="22"/>
        </w:rPr>
        <w:t xml:space="preserve">  Téléphone : </w:t>
      </w:r>
      <w:r w:rsidR="008C6194">
        <w:rPr>
          <w:sz w:val="22"/>
          <w:szCs w:val="22"/>
        </w:rPr>
        <w:t>…………………………………</w:t>
      </w:r>
      <w:r w:rsidR="00C74549">
        <w:rPr>
          <w:sz w:val="22"/>
          <w:szCs w:val="22"/>
        </w:rPr>
        <w:t>..</w:t>
      </w:r>
    </w:p>
    <w:p w14:paraId="681E944F" w14:textId="77777777" w:rsidR="0022683D" w:rsidRPr="0018412D" w:rsidRDefault="0022683D" w:rsidP="00251410">
      <w:pPr>
        <w:pStyle w:val="Sansinterligne"/>
        <w:jc w:val="both"/>
        <w:rPr>
          <w:sz w:val="22"/>
          <w:szCs w:val="22"/>
        </w:rPr>
      </w:pPr>
    </w:p>
    <w:p w14:paraId="2EFCAF91" w14:textId="2CB646A7" w:rsidR="003D4727" w:rsidRPr="00C74549" w:rsidRDefault="003D4727" w:rsidP="00251410">
      <w:pPr>
        <w:pStyle w:val="Sansinterligne"/>
        <w:jc w:val="both"/>
        <w:rPr>
          <w:b/>
          <w:bCs/>
          <w:sz w:val="22"/>
          <w:szCs w:val="22"/>
        </w:rPr>
      </w:pPr>
      <w:r w:rsidRPr="00C74549">
        <w:rPr>
          <w:b/>
          <w:bCs/>
          <w:sz w:val="22"/>
          <w:szCs w:val="22"/>
        </w:rPr>
        <w:t>Informations médicales importantes</w:t>
      </w:r>
    </w:p>
    <w:p w14:paraId="1B99EC1F" w14:textId="524A0777" w:rsidR="003D4727" w:rsidRPr="0018412D" w:rsidRDefault="00CA152B" w:rsidP="00C74549">
      <w:pPr>
        <w:pStyle w:val="Sansinterligne"/>
        <w:spacing w:before="6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>Allergies (alimentaires/médicamenteuses/autres) </w:t>
      </w:r>
      <w:r w:rsidR="008C6194">
        <w:rPr>
          <w:sz w:val="22"/>
          <w:szCs w:val="22"/>
        </w:rPr>
        <w:t>…………………………………………………………………………………………...</w:t>
      </w:r>
      <w:r w:rsidR="00C74549">
        <w:rPr>
          <w:sz w:val="22"/>
          <w:szCs w:val="22"/>
        </w:rPr>
        <w:t>.............</w:t>
      </w:r>
    </w:p>
    <w:p w14:paraId="1C59E81E" w14:textId="33B4115B" w:rsidR="00CA152B" w:rsidRPr="0018412D" w:rsidRDefault="00C74549" w:rsidP="00C74549">
      <w:pPr>
        <w:pStyle w:val="Sansinterligne"/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</w:t>
      </w:r>
    </w:p>
    <w:p w14:paraId="057AEC36" w14:textId="47F04F15" w:rsidR="00CA152B" w:rsidRPr="0018412D" w:rsidRDefault="00CA152B" w:rsidP="00C74549">
      <w:pPr>
        <w:pStyle w:val="Sansinterligne"/>
        <w:spacing w:before="12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>Maladies ou autre</w:t>
      </w:r>
      <w:r w:rsidR="00C74549">
        <w:rPr>
          <w:sz w:val="22"/>
          <w:szCs w:val="22"/>
        </w:rPr>
        <w:t>(s)</w:t>
      </w:r>
      <w:r w:rsidRPr="0018412D">
        <w:rPr>
          <w:sz w:val="22"/>
          <w:szCs w:val="22"/>
        </w:rPr>
        <w:t xml:space="preserve"> élément</w:t>
      </w:r>
      <w:r w:rsidR="00C74549">
        <w:rPr>
          <w:sz w:val="22"/>
          <w:szCs w:val="22"/>
        </w:rPr>
        <w:t>(</w:t>
      </w:r>
      <w:r w:rsidRPr="0018412D">
        <w:rPr>
          <w:sz w:val="22"/>
          <w:szCs w:val="22"/>
        </w:rPr>
        <w:t>s</w:t>
      </w:r>
      <w:r w:rsidR="00C74549">
        <w:rPr>
          <w:sz w:val="22"/>
          <w:szCs w:val="22"/>
        </w:rPr>
        <w:t>)</w:t>
      </w:r>
      <w:r w:rsidRPr="0018412D">
        <w:rPr>
          <w:sz w:val="22"/>
          <w:szCs w:val="22"/>
        </w:rPr>
        <w:t xml:space="preserve"> important</w:t>
      </w:r>
      <w:r w:rsidR="00C74549">
        <w:rPr>
          <w:sz w:val="22"/>
          <w:szCs w:val="22"/>
        </w:rPr>
        <w:t>(</w:t>
      </w:r>
      <w:r w:rsidRPr="0018412D">
        <w:rPr>
          <w:sz w:val="22"/>
          <w:szCs w:val="22"/>
        </w:rPr>
        <w:t>s</w:t>
      </w:r>
      <w:r w:rsidR="00C74549">
        <w:rPr>
          <w:sz w:val="22"/>
          <w:szCs w:val="22"/>
        </w:rPr>
        <w:t>) ..………………………………………………………………………………………………..</w:t>
      </w:r>
    </w:p>
    <w:p w14:paraId="38EA5ED5" w14:textId="312DB600" w:rsidR="00CA152B" w:rsidRPr="0018412D" w:rsidRDefault="00C74549" w:rsidP="00C74549">
      <w:pPr>
        <w:pStyle w:val="Sansinterligne"/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</w:t>
      </w:r>
    </w:p>
    <w:p w14:paraId="1937FC44" w14:textId="05044767" w:rsidR="00CA152B" w:rsidRPr="0018412D" w:rsidRDefault="00C74549" w:rsidP="00C74549">
      <w:pPr>
        <w:pStyle w:val="Sansinterligne"/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</w:t>
      </w:r>
    </w:p>
    <w:p w14:paraId="2CC57731" w14:textId="21C77D29" w:rsidR="00CA152B" w:rsidRPr="0018412D" w:rsidRDefault="0018412D" w:rsidP="00C74549">
      <w:pPr>
        <w:pStyle w:val="Sansinterligne"/>
        <w:spacing w:before="120"/>
        <w:jc w:val="both"/>
        <w:rPr>
          <w:sz w:val="22"/>
          <w:szCs w:val="22"/>
        </w:rPr>
      </w:pPr>
      <w:r w:rsidRPr="0018412D">
        <w:rPr>
          <w:sz w:val="22"/>
          <w:szCs w:val="22"/>
        </w:rPr>
        <w:t>Traitement en cours nécessitant une vigilance particulière </w:t>
      </w:r>
      <w:r w:rsidR="00C74549">
        <w:rPr>
          <w:sz w:val="22"/>
          <w:szCs w:val="22"/>
        </w:rPr>
        <w:t>………………………………………………………………………………</w:t>
      </w:r>
    </w:p>
    <w:p w14:paraId="6D96FB63" w14:textId="6093869F" w:rsidR="0018412D" w:rsidRPr="0018412D" w:rsidRDefault="00C74549" w:rsidP="00C74549">
      <w:pPr>
        <w:pStyle w:val="Sansinterligne"/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</w:t>
      </w:r>
    </w:p>
    <w:p w14:paraId="28426B1A" w14:textId="77EC5262" w:rsidR="0018412D" w:rsidRPr="0018412D" w:rsidRDefault="00C74549" w:rsidP="00C74549">
      <w:pPr>
        <w:pStyle w:val="Sansinterligne"/>
        <w:spacing w:before="60"/>
        <w:jc w:val="both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</w:t>
      </w:r>
    </w:p>
    <w:p w14:paraId="445CDE17" w14:textId="77777777" w:rsidR="0018412D" w:rsidRPr="0018412D" w:rsidRDefault="0018412D" w:rsidP="00251410">
      <w:pPr>
        <w:pStyle w:val="Sansinterligne"/>
        <w:jc w:val="both"/>
        <w:rPr>
          <w:sz w:val="22"/>
          <w:szCs w:val="22"/>
        </w:rPr>
      </w:pPr>
    </w:p>
    <w:p w14:paraId="7AAFA9E7" w14:textId="49EA0E14" w:rsidR="0018412D" w:rsidRPr="00C74549" w:rsidRDefault="0018412D" w:rsidP="00251410">
      <w:pPr>
        <w:pStyle w:val="Sansinterligne"/>
        <w:jc w:val="both"/>
        <w:rPr>
          <w:b/>
          <w:bCs/>
          <w:sz w:val="22"/>
          <w:szCs w:val="22"/>
        </w:rPr>
      </w:pPr>
      <w:r w:rsidRPr="00C74549">
        <w:rPr>
          <w:b/>
          <w:bCs/>
          <w:sz w:val="22"/>
          <w:szCs w:val="22"/>
        </w:rPr>
        <w:t>Autorisation d’intervention médicale</w:t>
      </w:r>
    </w:p>
    <w:p w14:paraId="121245C0" w14:textId="5D7B9520" w:rsidR="0018412D" w:rsidRPr="0018412D" w:rsidRDefault="0018412D" w:rsidP="00251410">
      <w:pPr>
        <w:pStyle w:val="Sansinterligne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Je soussigné(e) </w:t>
      </w:r>
      <w:r w:rsidR="00C74549">
        <w:rPr>
          <w:sz w:val="22"/>
          <w:szCs w:val="22"/>
        </w:rPr>
        <w:t>…………………………………………………………………………………………………………………………………………………</w:t>
      </w:r>
    </w:p>
    <w:p w14:paraId="3A56B05A" w14:textId="1992C96A" w:rsidR="00251410" w:rsidRPr="0018412D" w:rsidRDefault="00000000" w:rsidP="0018412D">
      <w:pPr>
        <w:pStyle w:val="Sansinterligne"/>
        <w:spacing w:before="120"/>
        <w:jc w:val="both"/>
        <w:rPr>
          <w:sz w:val="22"/>
          <w:szCs w:val="22"/>
        </w:rPr>
      </w:pPr>
      <w:sdt>
        <w:sdtPr>
          <w:rPr>
            <w:sz w:val="22"/>
            <w:szCs w:val="22"/>
          </w:rPr>
          <w:id w:val="-1892405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410" w:rsidRPr="0018412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51410" w:rsidRPr="0018412D">
        <w:rPr>
          <w:sz w:val="22"/>
          <w:szCs w:val="22"/>
        </w:rPr>
        <w:t xml:space="preserve"> Adhérent(e) majeur(e)</w:t>
      </w:r>
    </w:p>
    <w:p w14:paraId="144A76BD" w14:textId="2C12F8AB" w:rsidR="00251410" w:rsidRPr="0018412D" w:rsidRDefault="00000000" w:rsidP="00251410">
      <w:pPr>
        <w:pStyle w:val="Sansinterligne"/>
        <w:jc w:val="both"/>
        <w:rPr>
          <w:sz w:val="22"/>
          <w:szCs w:val="22"/>
        </w:rPr>
      </w:pPr>
      <w:sdt>
        <w:sdtPr>
          <w:rPr>
            <w:sz w:val="22"/>
            <w:szCs w:val="22"/>
          </w:rPr>
          <w:id w:val="98309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410" w:rsidRPr="0018412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51410" w:rsidRPr="0018412D">
        <w:rPr>
          <w:sz w:val="22"/>
          <w:szCs w:val="22"/>
        </w:rPr>
        <w:t xml:space="preserve"> Responsable légal de </w:t>
      </w:r>
      <w:r w:rsidR="00FE0D80" w:rsidRPr="0018412D">
        <w:rPr>
          <w:sz w:val="22"/>
          <w:szCs w:val="22"/>
        </w:rPr>
        <w:t>l’enfant</w:t>
      </w:r>
      <w:r w:rsidR="00251410" w:rsidRPr="0018412D">
        <w:rPr>
          <w:sz w:val="22"/>
          <w:szCs w:val="22"/>
        </w:rPr>
        <w:t xml:space="preserve"> </w:t>
      </w:r>
      <w:r w:rsidR="00C74549">
        <w:rPr>
          <w:sz w:val="22"/>
          <w:szCs w:val="22"/>
        </w:rPr>
        <w:t>………………………………………………………………………………………………………………………</w:t>
      </w:r>
    </w:p>
    <w:p w14:paraId="4DAFD3D5" w14:textId="6FFA423C" w:rsidR="00DB4FA8" w:rsidRPr="0018412D" w:rsidRDefault="0018412D" w:rsidP="00251410">
      <w:pPr>
        <w:pStyle w:val="Sansinterligne"/>
        <w:jc w:val="both"/>
        <w:rPr>
          <w:sz w:val="22"/>
          <w:szCs w:val="22"/>
        </w:rPr>
      </w:pPr>
      <w:r w:rsidRPr="0018412D">
        <w:rPr>
          <w:sz w:val="22"/>
          <w:szCs w:val="22"/>
        </w:rPr>
        <w:t>Autorise l’association LCM à prendre toutes les mesures nécessaires en cas d’urgence médicale (appel des secours, hospitalisation, soins d’urgence).</w:t>
      </w:r>
    </w:p>
    <w:p w14:paraId="59BB19E7" w14:textId="77777777" w:rsidR="00DB4FA8" w:rsidRPr="0018412D" w:rsidRDefault="00DB4FA8" w:rsidP="00251410">
      <w:pPr>
        <w:pStyle w:val="Sansinterligne"/>
        <w:jc w:val="both"/>
        <w:rPr>
          <w:sz w:val="22"/>
          <w:szCs w:val="22"/>
        </w:rPr>
      </w:pPr>
    </w:p>
    <w:p w14:paraId="543F80D4" w14:textId="2568AF7C" w:rsidR="00251410" w:rsidRPr="0018412D" w:rsidRDefault="00251410" w:rsidP="00251410">
      <w:pPr>
        <w:pStyle w:val="Sansinterligne"/>
        <w:jc w:val="both"/>
        <w:rPr>
          <w:sz w:val="22"/>
          <w:szCs w:val="22"/>
        </w:rPr>
      </w:pPr>
      <w:r w:rsidRPr="0018412D">
        <w:rPr>
          <w:sz w:val="22"/>
          <w:szCs w:val="22"/>
        </w:rPr>
        <w:t xml:space="preserve">Fait à </w:t>
      </w:r>
      <w:r w:rsidR="00C74549">
        <w:rPr>
          <w:sz w:val="22"/>
          <w:szCs w:val="22"/>
        </w:rPr>
        <w:t>……………………………………………………………………</w:t>
      </w:r>
      <w:r w:rsidRPr="0018412D">
        <w:rPr>
          <w:sz w:val="22"/>
          <w:szCs w:val="22"/>
        </w:rPr>
        <w:t xml:space="preserve"> , le </w:t>
      </w:r>
      <w:r w:rsidR="00C74549">
        <w:rPr>
          <w:sz w:val="22"/>
          <w:szCs w:val="22"/>
        </w:rPr>
        <w:t>……….</w:t>
      </w:r>
      <w:r w:rsidRPr="0018412D">
        <w:rPr>
          <w:sz w:val="22"/>
          <w:szCs w:val="22"/>
        </w:rPr>
        <w:t xml:space="preserve"> / </w:t>
      </w:r>
      <w:r w:rsidR="00C74549">
        <w:rPr>
          <w:sz w:val="22"/>
          <w:szCs w:val="22"/>
        </w:rPr>
        <w:t>……….</w:t>
      </w:r>
      <w:r w:rsidR="00C74549" w:rsidRPr="0018412D">
        <w:rPr>
          <w:sz w:val="22"/>
          <w:szCs w:val="22"/>
        </w:rPr>
        <w:t xml:space="preserve"> </w:t>
      </w:r>
      <w:r w:rsidRPr="0018412D">
        <w:rPr>
          <w:sz w:val="22"/>
          <w:szCs w:val="22"/>
        </w:rPr>
        <w:t xml:space="preserve">/ </w:t>
      </w:r>
      <w:r w:rsidR="00C74549">
        <w:rPr>
          <w:sz w:val="22"/>
          <w:szCs w:val="22"/>
        </w:rPr>
        <w:t>……….</w:t>
      </w:r>
    </w:p>
    <w:p w14:paraId="2FAE9A3E" w14:textId="77777777" w:rsidR="009F7EC4" w:rsidRPr="0018412D" w:rsidRDefault="009F7EC4" w:rsidP="00251410">
      <w:pPr>
        <w:pStyle w:val="Sansinterligne"/>
        <w:jc w:val="both"/>
        <w:rPr>
          <w:sz w:val="22"/>
          <w:szCs w:val="22"/>
        </w:rPr>
      </w:pPr>
    </w:p>
    <w:p w14:paraId="4C2784CA" w14:textId="534D2084" w:rsidR="00251410" w:rsidRPr="0018412D" w:rsidRDefault="00251410" w:rsidP="003A3143">
      <w:pPr>
        <w:pStyle w:val="Sansinterligne"/>
        <w:jc w:val="both"/>
        <w:rPr>
          <w:sz w:val="22"/>
          <w:szCs w:val="22"/>
        </w:rPr>
      </w:pPr>
      <w:r w:rsidRPr="0018412D">
        <w:rPr>
          <w:sz w:val="22"/>
          <w:szCs w:val="22"/>
        </w:rPr>
        <w:t>Signature de l’adhérent(e)</w:t>
      </w:r>
      <w:r w:rsidR="003A3143" w:rsidRPr="0018412D">
        <w:rPr>
          <w:sz w:val="22"/>
          <w:szCs w:val="22"/>
        </w:rPr>
        <w:t xml:space="preserve"> / </w:t>
      </w:r>
      <w:r w:rsidR="000F230F" w:rsidRPr="0018412D">
        <w:rPr>
          <w:sz w:val="22"/>
          <w:szCs w:val="22"/>
        </w:rPr>
        <w:t>r</w:t>
      </w:r>
      <w:r w:rsidR="003A3143" w:rsidRPr="0018412D">
        <w:rPr>
          <w:sz w:val="22"/>
          <w:szCs w:val="22"/>
        </w:rPr>
        <w:t>esponsable légal</w:t>
      </w:r>
    </w:p>
    <w:p w14:paraId="2F5DBA22" w14:textId="77777777" w:rsidR="009F7EC4" w:rsidRDefault="009F7EC4" w:rsidP="00251410">
      <w:pPr>
        <w:pStyle w:val="Sansinterligne"/>
        <w:jc w:val="both"/>
        <w:rPr>
          <w:sz w:val="22"/>
          <w:szCs w:val="22"/>
        </w:rPr>
      </w:pPr>
    </w:p>
    <w:p w14:paraId="06EBEEB3" w14:textId="1DE9B1D7" w:rsidR="005C0CDF" w:rsidRPr="00804B16" w:rsidRDefault="005C0CDF" w:rsidP="005527CA">
      <w:pPr>
        <w:pStyle w:val="Sansinterligne"/>
        <w:jc w:val="both"/>
        <w:rPr>
          <w:sz w:val="22"/>
          <w:szCs w:val="22"/>
        </w:rPr>
      </w:pPr>
    </w:p>
    <w:sectPr w:rsidR="005C0CDF" w:rsidRPr="00804B16" w:rsidSect="00AB53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737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10F3" w14:textId="77777777" w:rsidR="001D78AA" w:rsidRDefault="001D78AA" w:rsidP="000172E5">
      <w:pPr>
        <w:spacing w:after="0" w:line="240" w:lineRule="auto"/>
      </w:pPr>
      <w:r>
        <w:separator/>
      </w:r>
    </w:p>
  </w:endnote>
  <w:endnote w:type="continuationSeparator" w:id="0">
    <w:p w14:paraId="13D2D8EA" w14:textId="77777777" w:rsidR="001D78AA" w:rsidRDefault="001D78AA" w:rsidP="0001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3E89DA-7559-4887-8596-708002BF8D38}"/>
    <w:embedBold r:id="rId2" w:fontKey="{428C8FCB-B145-4265-A720-65F727293307}"/>
    <w:embedItalic r:id="rId3" w:fontKey="{0C4EA653-8B30-4284-BA08-D81D3A0CE85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DBB25FD0-B2E0-40F5-8756-EEBDD358FD35}"/>
    <w:embedBold r:id="rId5" w:fontKey="{260603E1-B3AE-4218-B55E-226E73B27E32}"/>
    <w:embedItalic r:id="rId6" w:fontKey="{36B3F831-8A76-404E-BE7E-568DED5A1661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E5C542D-15F7-4C96-9318-51FA94A1D59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594A5CE3-123E-4BE7-8EA5-CE6F52F1DE33}"/>
  </w:font>
  <w:font w:name="Sunday Best">
    <w:panose1 w:val="020005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8FFD" w14:textId="77777777" w:rsidR="00273332" w:rsidRDefault="002733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5078" w:themeColor="accent1"/>
      </w:rPr>
      <w:id w:val="-320652390"/>
      <w:docPartObj>
        <w:docPartGallery w:val="Page Numbers (Bottom of Page)"/>
        <w:docPartUnique/>
      </w:docPartObj>
    </w:sdtPr>
    <w:sdtContent>
      <w:sdt>
        <w:sdtPr>
          <w:rPr>
            <w:color w:val="155078" w:themeColor="accent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AE572B" w14:textId="4E942831" w:rsidR="002F283D" w:rsidRPr="004179F6" w:rsidRDefault="00675AC6" w:rsidP="002F283D">
            <w:pPr>
              <w:pStyle w:val="Pieddepage"/>
              <w:rPr>
                <w:color w:val="155078" w:themeColor="accent1"/>
              </w:rPr>
            </w:pPr>
            <w:r w:rsidRPr="008F4EF5">
              <w:rPr>
                <w:noProof/>
                <w:color w:val="155078" w:themeColor="accent1"/>
                <w:lang w:bidi="fr-FR"/>
              </w:rPr>
              <w:drawing>
                <wp:anchor distT="0" distB="0" distL="114300" distR="114300" simplePos="0" relativeHeight="251659264" behindDoc="0" locked="0" layoutInCell="1" allowOverlap="1" wp14:anchorId="21772258" wp14:editId="1DE9EA2F">
                  <wp:simplePos x="0" y="0"/>
                  <wp:positionH relativeFrom="column">
                    <wp:posOffset>4991100</wp:posOffset>
                  </wp:positionH>
                  <wp:positionV relativeFrom="paragraph">
                    <wp:posOffset>189865</wp:posOffset>
                  </wp:positionV>
                  <wp:extent cx="1280160" cy="374015"/>
                  <wp:effectExtent l="0" t="0" r="0" b="6985"/>
                  <wp:wrapNone/>
                  <wp:docPr id="2104536451" name="Image 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E28ACC-E44C-4381-B768-0310810E78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 8">
                            <a:extLst>
                              <a:ext uri="{FF2B5EF4-FFF2-40B4-BE49-F238E27FC236}">
                                <a16:creationId xmlns:a16="http://schemas.microsoft.com/office/drawing/2014/main" id="{4FE28ACC-E44C-4381-B768-0310810E78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4EF5">
              <w:rPr>
                <w:rFonts w:ascii="Calibri" w:hAnsi="Calibri" w:cs="Calibri"/>
                <w:color w:val="155078" w:themeColor="accent1"/>
              </w:rPr>
              <w:t xml:space="preserve">©2026 Association LCM · St Maximin 83470                                   </w:t>
            </w:r>
            <w:r w:rsidR="002F283D" w:rsidRPr="008F4EF5">
              <w:rPr>
                <w:color w:val="155078" w:themeColor="accent1"/>
              </w:rPr>
              <w:t xml:space="preserve">Page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PAGE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2F283D" w:rsidRPr="008F4EF5">
              <w:rPr>
                <w:color w:val="155078" w:themeColor="accent1"/>
              </w:rPr>
              <w:t xml:space="preserve"> sur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NUMPAGES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8F4EF5" w:rsidRPr="008F4EF5">
              <w:rPr>
                <w:b/>
                <w:bCs/>
                <w:color w:val="155078" w:themeColor="accent1"/>
                <w:sz w:val="24"/>
              </w:rPr>
              <w:br/>
            </w:r>
            <w:hyperlink r:id="rId2" w:history="1">
              <w:r w:rsidR="00C715AE" w:rsidRPr="00C715AE">
                <w:rPr>
                  <w:rStyle w:val="Lienhypertexte"/>
                  <w:rFonts w:ascii="Calibri" w:hAnsi="Calibri" w:cs="Calibri"/>
                  <w:color w:val="155078" w:themeColor="accent1"/>
                </w:rPr>
                <w:t>association.lcm@gmail.com</w:t>
              </w:r>
            </w:hyperlink>
            <w:r w:rsidR="00C715AE" w:rsidRPr="00C715AE">
              <w:rPr>
                <w:rFonts w:ascii="Calibri" w:hAnsi="Calibri" w:cs="Calibri"/>
                <w:color w:val="155078" w:themeColor="accent1"/>
              </w:rPr>
              <w:t xml:space="preserve"> </w:t>
            </w:r>
            <w:r w:rsidR="004179F6" w:rsidRPr="00C715AE">
              <w:rPr>
                <w:rFonts w:ascii="Calibri" w:hAnsi="Calibri" w:cs="Calibri"/>
                <w:color w:val="155078" w:themeColor="accent1"/>
              </w:rPr>
              <w:t>/ 06.xx.xx.xx.xx</w:t>
            </w:r>
            <w:r w:rsidR="004179F6" w:rsidRPr="00C715AE">
              <w:rPr>
                <w:rFonts w:ascii="Calibri" w:hAnsi="Calibri" w:cs="Calibri"/>
                <w:color w:val="155078" w:themeColor="accent1"/>
              </w:rPr>
              <w:br/>
            </w:r>
            <w:r w:rsidR="004179F6">
              <w:rPr>
                <w:color w:val="155078" w:themeColor="accent1"/>
              </w:rPr>
              <w:t>www.association-lcm.github.com</w:t>
            </w:r>
          </w:p>
        </w:sdtContent>
      </w:sdt>
    </w:sdtContent>
  </w:sdt>
  <w:p w14:paraId="40239B44" w14:textId="17F2BC0B" w:rsidR="006145D8" w:rsidRDefault="006145D8" w:rsidP="00311D4F">
    <w:pPr>
      <w:pStyle w:val="Sansinterlig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3C0F" w14:textId="77777777" w:rsidR="00273332" w:rsidRDefault="002733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EAE24" w14:textId="77777777" w:rsidR="001D78AA" w:rsidRDefault="001D78AA" w:rsidP="000172E5">
      <w:pPr>
        <w:spacing w:after="0" w:line="240" w:lineRule="auto"/>
      </w:pPr>
      <w:r>
        <w:separator/>
      </w:r>
    </w:p>
  </w:footnote>
  <w:footnote w:type="continuationSeparator" w:id="0">
    <w:p w14:paraId="77F65FD9" w14:textId="77777777" w:rsidR="001D78AA" w:rsidRDefault="001D78AA" w:rsidP="00017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B7A1" w14:textId="51296E63" w:rsidR="00273332" w:rsidRDefault="002733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bottom w:val="single" w:sz="8" w:space="0" w:color="155078" w:themeColor="accent1"/>
      </w:tblBorders>
      <w:tblLook w:val="04A0" w:firstRow="1" w:lastRow="0" w:firstColumn="1" w:lastColumn="0" w:noHBand="0" w:noVBand="1"/>
    </w:tblPr>
    <w:tblGrid>
      <w:gridCol w:w="1350"/>
      <w:gridCol w:w="8431"/>
    </w:tblGrid>
    <w:tr w:rsidR="00B337A2" w:rsidRPr="00B337A2" w14:paraId="647385F5" w14:textId="77777777" w:rsidTr="002F283D">
      <w:trPr>
        <w:trHeight w:val="1000"/>
      </w:trPr>
      <w:tc>
        <w:tcPr>
          <w:tcW w:w="1350" w:type="dxa"/>
          <w:vAlign w:val="center"/>
        </w:tcPr>
        <w:p w14:paraId="29E472B0" w14:textId="77777777" w:rsidR="00B337A2" w:rsidRPr="00B337A2" w:rsidRDefault="0088580B" w:rsidP="00311D4F">
          <w:pPr>
            <w:tabs>
              <w:tab w:val="center" w:pos="4680"/>
              <w:tab w:val="right" w:pos="9360"/>
            </w:tabs>
            <w:spacing w:before="0" w:after="0"/>
            <w:ind w:left="-108"/>
            <w:rPr>
              <w:rFonts w:ascii="Corbel" w:eastAsia="Calibri" w:hAnsi="Corbel" w:cs="Times New Roman"/>
              <w:b/>
              <w:noProof/>
              <w:color w:val="731F1C"/>
              <w:sz w:val="44"/>
              <w:szCs w:val="24"/>
            </w:rPr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1FB46AF1" wp14:editId="336FBB0E">
                    <wp:extent cx="647007" cy="640080"/>
                    <wp:effectExtent l="0" t="0" r="0" b="7620"/>
                    <wp:docPr id="4" name="Groupe 4" descr="Éléments de liste de contrô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7007" cy="640080"/>
                              <a:chOff x="0" y="0"/>
                              <a:chExt cx="647007" cy="640080"/>
                            </a:xfrm>
                            <a:solidFill>
                              <a:schemeClr val="accent1"/>
                            </a:solidFill>
                          </wpg:grpSpPr>
                          <pic:pic xmlns:pic="http://schemas.openxmlformats.org/drawingml/2006/picture">
                            <pic:nvPicPr>
                              <pic:cNvPr id="3" name="Graphique 3" descr="List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5418"/>
                                <a:ext cx="636270" cy="584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" name="Graphique 1" descr="Presse-papiers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27" y="0"/>
                                <a:ext cx="64008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6EC9338" id="Groupe 4" o:spid="_x0000_s1026" alt="Éléments de liste de contrôle" style="width:50.95pt;height:50.4pt;mso-position-horizontal-relative:char;mso-position-vertical-relative:line" coordsize="647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que 3" o:spid="_x0000_s1027" type="#_x0000_t75" alt="Liste" style="position:absolute;top:554;width:636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">
                      <v:imagedata r:id="rId5" o:title="Liste"/>
                    </v:shape>
                    <v:shape id="Graphique 1" o:spid="_x0000_s1028" type="#_x0000_t75" alt="Presse-papiers" style="position:absolute;left:69;width:640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">
                      <v:imagedata r:id="rId6" o:title="Presse-papiers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8431" w:type="dxa"/>
          <w:vAlign w:val="center"/>
        </w:tcPr>
        <w:p w14:paraId="6704F04E" w14:textId="79DFF284" w:rsidR="00DB4BCE" w:rsidRPr="00AB53E4" w:rsidRDefault="00DB4BCE" w:rsidP="002F283D">
          <w:pPr>
            <w:pStyle w:val="En-tte"/>
            <w:ind w:right="-683"/>
            <w:rPr>
              <w:rFonts w:ascii="Sunday Best" w:hAnsi="Sunday Best"/>
              <w:color w:val="155078" w:themeColor="accent1"/>
              <w:sz w:val="28"/>
              <w:szCs w:val="16"/>
            </w:rPr>
          </w:pPr>
          <w:r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Association LCM </w:t>
          </w:r>
          <w:r w:rsidR="007A65C0">
            <w:rPr>
              <w:rFonts w:ascii="Sunday Best" w:hAnsi="Sunday Best"/>
              <w:color w:val="155078" w:themeColor="accent1"/>
              <w:sz w:val="28"/>
              <w:szCs w:val="16"/>
            </w:rPr>
            <w:t>·</w:t>
          </w:r>
        </w:p>
        <w:p w14:paraId="3C109D68" w14:textId="1A4BC961" w:rsidR="00B337A2" w:rsidRPr="00AB53E4" w:rsidRDefault="00D4253F" w:rsidP="00E204FF">
          <w:pPr>
            <w:pStyle w:val="En-tte"/>
            <w:rPr>
              <w:sz w:val="28"/>
              <w:szCs w:val="16"/>
            </w:rPr>
          </w:pPr>
          <w:r>
            <w:rPr>
              <w:rFonts w:ascii="Sunday Best" w:hAnsi="Sunday Best"/>
              <w:color w:val="155078" w:themeColor="accent1"/>
              <w:sz w:val="28"/>
              <w:szCs w:val="16"/>
            </w:rPr>
            <w:t>FICHE SANITAIRE DE LIAISON</w:t>
          </w:r>
          <w:r w:rsidR="00DB4FA8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 · </w:t>
          </w:r>
          <w:r w:rsidR="00DB4BCE"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>2026-2027</w:t>
          </w:r>
        </w:p>
      </w:tc>
    </w:tr>
  </w:tbl>
  <w:p w14:paraId="3EE6E66A" w14:textId="3D7CA1E8" w:rsidR="000172E5" w:rsidRPr="00311D4F" w:rsidRDefault="000172E5" w:rsidP="00311D4F">
    <w:pPr>
      <w:pStyle w:val="Sansinterlig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E926" w14:textId="76A5C953" w:rsidR="00273332" w:rsidRDefault="002733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BFD"/>
    <w:multiLevelType w:val="hybridMultilevel"/>
    <w:tmpl w:val="54361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316604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5965389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6" w15:restartNumberingAfterBreak="0">
    <w:nsid w:val="2273448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8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874772F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2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A39EA"/>
    <w:multiLevelType w:val="multilevel"/>
    <w:tmpl w:val="4502D284"/>
    <w:lvl w:ilvl="0">
      <w:start w:val="1"/>
      <w:numFmt w:val="upperLetter"/>
      <w:lvlText w:val="Annex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3D8F4AC6"/>
    <w:multiLevelType w:val="hybridMultilevel"/>
    <w:tmpl w:val="2A9C19EE"/>
    <w:lvl w:ilvl="0" w:tplc="BD3653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51F40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7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8" w15:restartNumberingAfterBreak="0">
    <w:nsid w:val="45301633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47022"/>
    <w:multiLevelType w:val="multilevel"/>
    <w:tmpl w:val="400A361E"/>
    <w:lvl w:ilvl="0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puc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1" w15:restartNumberingAfterBreak="0">
    <w:nsid w:val="48E40A21"/>
    <w:multiLevelType w:val="multilevel"/>
    <w:tmpl w:val="0A165832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2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212E"/>
    <w:multiLevelType w:val="multilevel"/>
    <w:tmpl w:val="55D2B45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C526DC1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CA57E4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DE14D03"/>
    <w:multiLevelType w:val="hybridMultilevel"/>
    <w:tmpl w:val="AF0261FC"/>
    <w:lvl w:ilvl="0" w:tplc="5E66DA0C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enumrote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F7B0E"/>
    <w:multiLevelType w:val="multilevel"/>
    <w:tmpl w:val="4BBE41AE"/>
    <w:lvl w:ilvl="0">
      <w:start w:val="1"/>
      <w:numFmt w:val="decimal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B9C7CF7"/>
    <w:multiLevelType w:val="multilevel"/>
    <w:tmpl w:val="A774A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33" w15:restartNumberingAfterBreak="0">
    <w:nsid w:val="6F136AE3"/>
    <w:multiLevelType w:val="multilevel"/>
    <w:tmpl w:val="C5525D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2" w:hanging="1440"/>
      </w:pPr>
      <w:rPr>
        <w:rFonts w:hint="default"/>
      </w:rPr>
    </w:lvl>
  </w:abstractNum>
  <w:abstractNum w:abstractNumId="34" w15:restartNumberingAfterBreak="0">
    <w:nsid w:val="731E1C29"/>
    <w:multiLevelType w:val="multilevel"/>
    <w:tmpl w:val="2FE273A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7985ED1"/>
    <w:multiLevelType w:val="hybridMultilevel"/>
    <w:tmpl w:val="438EFE80"/>
    <w:lvl w:ilvl="0" w:tplc="A19C62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92051"/>
    <w:multiLevelType w:val="multilevel"/>
    <w:tmpl w:val="0FE4E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37207982">
    <w:abstractNumId w:val="19"/>
  </w:num>
  <w:num w:numId="2" w16cid:durableId="205146351">
    <w:abstractNumId w:val="12"/>
  </w:num>
  <w:num w:numId="3" w16cid:durableId="150751687">
    <w:abstractNumId w:val="27"/>
  </w:num>
  <w:num w:numId="4" w16cid:durableId="520583323">
    <w:abstractNumId w:val="20"/>
  </w:num>
  <w:num w:numId="5" w16cid:durableId="1333027308">
    <w:abstractNumId w:val="21"/>
  </w:num>
  <w:num w:numId="6" w16cid:durableId="61609288">
    <w:abstractNumId w:val="32"/>
  </w:num>
  <w:num w:numId="7" w16cid:durableId="116528618">
    <w:abstractNumId w:val="11"/>
  </w:num>
  <w:num w:numId="8" w16cid:durableId="1814518358">
    <w:abstractNumId w:val="17"/>
  </w:num>
  <w:num w:numId="9" w16cid:durableId="1302495104">
    <w:abstractNumId w:val="29"/>
  </w:num>
  <w:num w:numId="10" w16cid:durableId="1160392896">
    <w:abstractNumId w:val="4"/>
  </w:num>
  <w:num w:numId="11" w16cid:durableId="47464650">
    <w:abstractNumId w:val="9"/>
  </w:num>
  <w:num w:numId="12" w16cid:durableId="609288528">
    <w:abstractNumId w:val="1"/>
  </w:num>
  <w:num w:numId="13" w16cid:durableId="880825655">
    <w:abstractNumId w:val="5"/>
  </w:num>
  <w:num w:numId="14" w16cid:durableId="149831515">
    <w:abstractNumId w:val="16"/>
  </w:num>
  <w:num w:numId="15" w16cid:durableId="261492485">
    <w:abstractNumId w:val="13"/>
  </w:num>
  <w:num w:numId="16" w16cid:durableId="435834293">
    <w:abstractNumId w:val="28"/>
  </w:num>
  <w:num w:numId="17" w16cid:durableId="86274040">
    <w:abstractNumId w:val="7"/>
  </w:num>
  <w:num w:numId="18" w16cid:durableId="720784719">
    <w:abstractNumId w:val="38"/>
  </w:num>
  <w:num w:numId="19" w16cid:durableId="832918324">
    <w:abstractNumId w:val="31"/>
  </w:num>
  <w:num w:numId="20" w16cid:durableId="1314603797">
    <w:abstractNumId w:val="22"/>
  </w:num>
  <w:num w:numId="21" w16cid:durableId="1005597249">
    <w:abstractNumId w:val="37"/>
  </w:num>
  <w:num w:numId="22" w16cid:durableId="598562516">
    <w:abstractNumId w:val="8"/>
  </w:num>
  <w:num w:numId="23" w16cid:durableId="969021857">
    <w:abstractNumId w:val="14"/>
  </w:num>
  <w:num w:numId="24" w16cid:durableId="698316451">
    <w:abstractNumId w:val="36"/>
  </w:num>
  <w:num w:numId="25" w16cid:durableId="1588730615">
    <w:abstractNumId w:val="26"/>
  </w:num>
  <w:num w:numId="26" w16cid:durableId="1711227671">
    <w:abstractNumId w:val="0"/>
  </w:num>
  <w:num w:numId="27" w16cid:durableId="394747182">
    <w:abstractNumId w:val="33"/>
  </w:num>
  <w:num w:numId="28" w16cid:durableId="752822851">
    <w:abstractNumId w:val="23"/>
  </w:num>
  <w:num w:numId="29" w16cid:durableId="1323662729">
    <w:abstractNumId w:val="34"/>
  </w:num>
  <w:num w:numId="30" w16cid:durableId="1299647536">
    <w:abstractNumId w:val="30"/>
  </w:num>
  <w:num w:numId="31" w16cid:durableId="1530073047">
    <w:abstractNumId w:val="6"/>
  </w:num>
  <w:num w:numId="32" w16cid:durableId="1673876897">
    <w:abstractNumId w:val="2"/>
  </w:num>
  <w:num w:numId="33" w16cid:durableId="2129621595">
    <w:abstractNumId w:val="15"/>
  </w:num>
  <w:num w:numId="34" w16cid:durableId="1897738142">
    <w:abstractNumId w:val="25"/>
  </w:num>
  <w:num w:numId="35" w16cid:durableId="167407699">
    <w:abstractNumId w:val="10"/>
  </w:num>
  <w:num w:numId="36" w16cid:durableId="1244680497">
    <w:abstractNumId w:val="24"/>
  </w:num>
  <w:num w:numId="37" w16cid:durableId="1404907808">
    <w:abstractNumId w:val="18"/>
  </w:num>
  <w:num w:numId="38" w16cid:durableId="2037152041">
    <w:abstractNumId w:val="3"/>
  </w:num>
  <w:num w:numId="39" w16cid:durableId="417557739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CE"/>
    <w:rsid w:val="000014B3"/>
    <w:rsid w:val="000172E5"/>
    <w:rsid w:val="00052382"/>
    <w:rsid w:val="0006568A"/>
    <w:rsid w:val="00076F0F"/>
    <w:rsid w:val="00084253"/>
    <w:rsid w:val="000B4890"/>
    <w:rsid w:val="000D1F49"/>
    <w:rsid w:val="000F230F"/>
    <w:rsid w:val="001021BA"/>
    <w:rsid w:val="00103589"/>
    <w:rsid w:val="001036CE"/>
    <w:rsid w:val="00141106"/>
    <w:rsid w:val="00150E50"/>
    <w:rsid w:val="00154F84"/>
    <w:rsid w:val="001727CA"/>
    <w:rsid w:val="0018412D"/>
    <w:rsid w:val="00192E7A"/>
    <w:rsid w:val="001B663D"/>
    <w:rsid w:val="001D78AA"/>
    <w:rsid w:val="002164B2"/>
    <w:rsid w:val="0022683D"/>
    <w:rsid w:val="00247D3B"/>
    <w:rsid w:val="00251410"/>
    <w:rsid w:val="00271BCC"/>
    <w:rsid w:val="00273332"/>
    <w:rsid w:val="00284824"/>
    <w:rsid w:val="002B66D4"/>
    <w:rsid w:val="002C44BD"/>
    <w:rsid w:val="002C56E6"/>
    <w:rsid w:val="002F283D"/>
    <w:rsid w:val="00303399"/>
    <w:rsid w:val="00311D4F"/>
    <w:rsid w:val="00344849"/>
    <w:rsid w:val="003533FD"/>
    <w:rsid w:val="00361E11"/>
    <w:rsid w:val="003A3143"/>
    <w:rsid w:val="003D4727"/>
    <w:rsid w:val="003F0847"/>
    <w:rsid w:val="0040090B"/>
    <w:rsid w:val="00416D9A"/>
    <w:rsid w:val="004179F6"/>
    <w:rsid w:val="004232ED"/>
    <w:rsid w:val="004522AC"/>
    <w:rsid w:val="0046302A"/>
    <w:rsid w:val="0048158F"/>
    <w:rsid w:val="00487D2D"/>
    <w:rsid w:val="004B0E67"/>
    <w:rsid w:val="004D5D62"/>
    <w:rsid w:val="005112D0"/>
    <w:rsid w:val="005527CA"/>
    <w:rsid w:val="00552DF0"/>
    <w:rsid w:val="005761FD"/>
    <w:rsid w:val="00577E06"/>
    <w:rsid w:val="00583334"/>
    <w:rsid w:val="005A3BF7"/>
    <w:rsid w:val="005C0CDF"/>
    <w:rsid w:val="005F2035"/>
    <w:rsid w:val="005F7990"/>
    <w:rsid w:val="006145D8"/>
    <w:rsid w:val="00615005"/>
    <w:rsid w:val="0063739C"/>
    <w:rsid w:val="00654FCB"/>
    <w:rsid w:val="00675AC6"/>
    <w:rsid w:val="00686F9F"/>
    <w:rsid w:val="006B39E9"/>
    <w:rsid w:val="006C557E"/>
    <w:rsid w:val="00700A0F"/>
    <w:rsid w:val="007147D7"/>
    <w:rsid w:val="00721761"/>
    <w:rsid w:val="00725226"/>
    <w:rsid w:val="00733BD6"/>
    <w:rsid w:val="00745184"/>
    <w:rsid w:val="00747B0E"/>
    <w:rsid w:val="00754FA2"/>
    <w:rsid w:val="00770F25"/>
    <w:rsid w:val="00790DE4"/>
    <w:rsid w:val="007A1FF2"/>
    <w:rsid w:val="007A35A8"/>
    <w:rsid w:val="007A65C0"/>
    <w:rsid w:val="007B0A85"/>
    <w:rsid w:val="007C6A52"/>
    <w:rsid w:val="007D3049"/>
    <w:rsid w:val="007D63B3"/>
    <w:rsid w:val="007F49CC"/>
    <w:rsid w:val="00804B16"/>
    <w:rsid w:val="0082043E"/>
    <w:rsid w:val="008241CB"/>
    <w:rsid w:val="00846B76"/>
    <w:rsid w:val="00864DF1"/>
    <w:rsid w:val="008663DD"/>
    <w:rsid w:val="0088580B"/>
    <w:rsid w:val="008C6194"/>
    <w:rsid w:val="008E203A"/>
    <w:rsid w:val="008F4EF5"/>
    <w:rsid w:val="008F7341"/>
    <w:rsid w:val="0091229C"/>
    <w:rsid w:val="00940E73"/>
    <w:rsid w:val="00945B0D"/>
    <w:rsid w:val="0098597D"/>
    <w:rsid w:val="009F2742"/>
    <w:rsid w:val="009F619A"/>
    <w:rsid w:val="009F6DDE"/>
    <w:rsid w:val="009F7EC4"/>
    <w:rsid w:val="00A0795B"/>
    <w:rsid w:val="00A118B2"/>
    <w:rsid w:val="00A370A8"/>
    <w:rsid w:val="00AB4498"/>
    <w:rsid w:val="00AB53E4"/>
    <w:rsid w:val="00B24FC2"/>
    <w:rsid w:val="00B337A2"/>
    <w:rsid w:val="00B81CDA"/>
    <w:rsid w:val="00BD4753"/>
    <w:rsid w:val="00BD5CB1"/>
    <w:rsid w:val="00BE62EE"/>
    <w:rsid w:val="00C003BA"/>
    <w:rsid w:val="00C0693F"/>
    <w:rsid w:val="00C133E1"/>
    <w:rsid w:val="00C4602F"/>
    <w:rsid w:val="00C46878"/>
    <w:rsid w:val="00C6231D"/>
    <w:rsid w:val="00C715AE"/>
    <w:rsid w:val="00C74549"/>
    <w:rsid w:val="00CA152B"/>
    <w:rsid w:val="00CB4A51"/>
    <w:rsid w:val="00CD4532"/>
    <w:rsid w:val="00CD47B0"/>
    <w:rsid w:val="00CE6104"/>
    <w:rsid w:val="00CE7918"/>
    <w:rsid w:val="00CF3724"/>
    <w:rsid w:val="00D06C3D"/>
    <w:rsid w:val="00D130AD"/>
    <w:rsid w:val="00D16163"/>
    <w:rsid w:val="00D21158"/>
    <w:rsid w:val="00D4007D"/>
    <w:rsid w:val="00D4253F"/>
    <w:rsid w:val="00D702D1"/>
    <w:rsid w:val="00D706E6"/>
    <w:rsid w:val="00DA0DC4"/>
    <w:rsid w:val="00DA3512"/>
    <w:rsid w:val="00DB3FAD"/>
    <w:rsid w:val="00DB4BCE"/>
    <w:rsid w:val="00DB4FA8"/>
    <w:rsid w:val="00E204FF"/>
    <w:rsid w:val="00E411D5"/>
    <w:rsid w:val="00E61C09"/>
    <w:rsid w:val="00EB3B58"/>
    <w:rsid w:val="00EC7359"/>
    <w:rsid w:val="00EE3054"/>
    <w:rsid w:val="00F00606"/>
    <w:rsid w:val="00F01256"/>
    <w:rsid w:val="00F12965"/>
    <w:rsid w:val="00F37152"/>
    <w:rsid w:val="00F7534A"/>
    <w:rsid w:val="00FA1162"/>
    <w:rsid w:val="00FC2768"/>
    <w:rsid w:val="00FC7475"/>
    <w:rsid w:val="00FE0D80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A9425"/>
  <w15:chartTrackingRefBased/>
  <w15:docId w15:val="{5B71B54B-B9E8-4CD6-9DF7-46AE2651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fr-FR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311D4F"/>
    <w:pPr>
      <w:spacing w:before="200"/>
    </w:pPr>
  </w:style>
  <w:style w:type="paragraph" w:styleId="Titre1">
    <w:name w:val="heading 1"/>
    <w:basedOn w:val="Normal"/>
    <w:link w:val="Titre1Car"/>
    <w:uiPriority w:val="1"/>
    <w:qFormat/>
    <w:rsid w:val="006145D8"/>
    <w:pPr>
      <w:spacing w:before="120" w:after="120" w:line="240" w:lineRule="auto"/>
      <w:outlineLvl w:val="0"/>
    </w:pPr>
    <w:rPr>
      <w:rFonts w:asciiTheme="majorHAnsi" w:hAnsiTheme="majorHAnsi"/>
      <w:b/>
    </w:rPr>
  </w:style>
  <w:style w:type="paragraph" w:styleId="Titre2">
    <w:name w:val="heading 2"/>
    <w:basedOn w:val="Normal"/>
    <w:link w:val="Titre2C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Titre3">
    <w:name w:val="heading 3"/>
    <w:basedOn w:val="Normal"/>
    <w:next w:val="Normal"/>
    <w:link w:val="Titre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6145D8"/>
    <w:rPr>
      <w:rFonts w:asciiTheme="majorHAnsi" w:hAnsiTheme="majorHAnsi"/>
      <w:b/>
    </w:rPr>
  </w:style>
  <w:style w:type="character" w:styleId="Mot-dise">
    <w:name w:val="Hashtag"/>
    <w:basedOn w:val="Policepardfaut"/>
    <w:uiPriority w:val="99"/>
    <w:semiHidden/>
    <w:rsid w:val="00CD4532"/>
    <w:rPr>
      <w:color w:val="2B579A"/>
      <w:shd w:val="clear" w:color="auto" w:fill="E6E6E6"/>
    </w:rPr>
  </w:style>
  <w:style w:type="paragraph" w:customStyle="1" w:styleId="Listenumrote">
    <w:name w:val="Liste numérotée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ardfaut">
    <w:name w:val="Par défau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re2Car">
    <w:name w:val="Titre 2 Car"/>
    <w:basedOn w:val="Policepardfaut"/>
    <w:link w:val="Titre2"/>
    <w:uiPriority w:val="1"/>
    <w:semiHidden/>
    <w:rsid w:val="006145D8"/>
    <w:rPr>
      <w:b/>
      <w:bCs/>
      <w:color w:val="694A77"/>
      <w:sz w:val="32"/>
      <w:szCs w:val="32"/>
      <w:lang w:eastAsia="zh-CN"/>
    </w:rPr>
  </w:style>
  <w:style w:type="paragraph" w:styleId="Retraitnormal">
    <w:name w:val="Normal Indent"/>
    <w:basedOn w:val="Normal"/>
    <w:uiPriority w:val="99"/>
    <w:rsid w:val="00E204FF"/>
    <w:pPr>
      <w:spacing w:before="120" w:after="0" w:line="240" w:lineRule="auto"/>
      <w:ind w:left="346"/>
    </w:pPr>
  </w:style>
  <w:style w:type="character" w:customStyle="1" w:styleId="Titre3Car">
    <w:name w:val="Titre 3 Car"/>
    <w:basedOn w:val="Policepardfaut"/>
    <w:link w:val="Titre3"/>
    <w:uiPriority w:val="1"/>
    <w:semiHidden/>
    <w:rsid w:val="006145D8"/>
    <w:rPr>
      <w:b/>
      <w:bCs/>
      <w:color w:val="694A77"/>
      <w:szCs w:val="27"/>
    </w:rPr>
  </w:style>
  <w:style w:type="paragraph" w:styleId="TM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145D8"/>
    <w:rPr>
      <w:sz w:val="18"/>
      <w:szCs w:val="20"/>
    </w:rPr>
  </w:style>
  <w:style w:type="paragraph" w:styleId="Listepuce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aire">
    <w:name w:val="annotation text"/>
    <w:basedOn w:val="Normal"/>
    <w:link w:val="CommentaireCar"/>
    <w:uiPriority w:val="99"/>
    <w:semiHidden/>
    <w:rsid w:val="000D1F49"/>
    <w:rPr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4532"/>
    <w:rPr>
      <w:szCs w:val="24"/>
    </w:rPr>
  </w:style>
  <w:style w:type="paragraph" w:styleId="En-tte">
    <w:name w:val="header"/>
    <w:basedOn w:val="Normal"/>
    <w:link w:val="En-tteCar"/>
    <w:uiPriority w:val="99"/>
    <w:unhideWhenUsed/>
    <w:rsid w:val="007A1FF2"/>
    <w:pPr>
      <w:tabs>
        <w:tab w:val="center" w:pos="4680"/>
        <w:tab w:val="right" w:pos="9360"/>
      </w:tabs>
      <w:spacing w:before="0" w:after="0"/>
    </w:pPr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7A1FF2"/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paragraph" w:styleId="Pieddepage">
    <w:name w:val="footer"/>
    <w:basedOn w:val="Normal"/>
    <w:link w:val="PieddepageCar"/>
    <w:uiPriority w:val="99"/>
    <w:rsid w:val="00311D4F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311D4F"/>
    <w:rPr>
      <w:sz w:val="18"/>
      <w:szCs w:val="24"/>
    </w:rPr>
  </w:style>
  <w:style w:type="character" w:styleId="Appelnotedebasdep">
    <w:name w:val="footnote reference"/>
    <w:basedOn w:val="Policepardfaut"/>
    <w:uiPriority w:val="99"/>
    <w:semiHidden/>
    <w:rsid w:val="000D1F49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rsid w:val="000D1F49"/>
    <w:rPr>
      <w:sz w:val="18"/>
      <w:szCs w:val="18"/>
    </w:rPr>
  </w:style>
  <w:style w:type="paragraph" w:styleId="Listenum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Lienhypertexte">
    <w:name w:val="Hyperlink"/>
    <w:basedOn w:val="Policepardfaut"/>
    <w:uiPriority w:val="99"/>
    <w:semiHidden/>
    <w:rsid w:val="000D1F49"/>
    <w:rPr>
      <w:color w:val="BF678E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F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ansinterligne">
    <w:name w:val="No Spacing"/>
    <w:basedOn w:val="Normal"/>
    <w:uiPriority w:val="1"/>
    <w:qFormat/>
    <w:rsid w:val="00311D4F"/>
    <w:pPr>
      <w:widowControl w:val="0"/>
      <w:autoSpaceDE w:val="0"/>
      <w:autoSpaceDN w:val="0"/>
      <w:spacing w:before="0" w:after="0" w:line="240" w:lineRule="auto"/>
    </w:pPr>
    <w:rPr>
      <w:rFonts w:eastAsia="Calibri" w:cs="Calibri"/>
      <w:sz w:val="18"/>
    </w:rPr>
  </w:style>
  <w:style w:type="paragraph" w:styleId="Titre">
    <w:name w:val="Title"/>
    <w:basedOn w:val="Normal"/>
    <w:next w:val="Normal"/>
    <w:link w:val="TitreC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61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uce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Tableaudelafigure">
    <w:name w:val="Tableau de la figure"/>
    <w:basedOn w:val="TableauNormal"/>
    <w:uiPriority w:val="99"/>
    <w:rsid w:val="000D1F49"/>
    <w:tblPr/>
    <w:trPr>
      <w:cantSplit/>
    </w:trPr>
  </w:style>
  <w:style w:type="character" w:customStyle="1" w:styleId="Titre4Car">
    <w:name w:val="Titre 4 Car"/>
    <w:basedOn w:val="Policepardfaut"/>
    <w:link w:val="Titre4"/>
    <w:uiPriority w:val="9"/>
    <w:semiHidden/>
    <w:rsid w:val="006145D8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6145D8"/>
    <w:rPr>
      <w:b/>
      <w:bCs/>
      <w:caps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6145D8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145D8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145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145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M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desillustration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enum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Lienhypertextesuivivisit">
    <w:name w:val="FollowedHyperlink"/>
    <w:basedOn w:val="Policepardfau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redulivre">
    <w:name w:val="Book Title"/>
    <w:basedOn w:val="Policepardfaut"/>
    <w:uiPriority w:val="33"/>
    <w:semiHidden/>
    <w:rsid w:val="000D1F49"/>
    <w:rPr>
      <w:b/>
      <w:bCs/>
      <w:i/>
      <w:iCs/>
      <w:spacing w:val="5"/>
    </w:rPr>
  </w:style>
  <w:style w:type="paragraph" w:styleId="En-ttedetabledesmatires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edemacro">
    <w:name w:val="macro"/>
    <w:link w:val="Textede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145D8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rsid w:val="0084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145D8"/>
    <w:rPr>
      <w:color w:val="808080"/>
    </w:rPr>
  </w:style>
  <w:style w:type="paragraph" w:styleId="Paragraphedeliste">
    <w:name w:val="List Paragraph"/>
    <w:basedOn w:val="Normal"/>
    <w:uiPriority w:val="34"/>
    <w:semiHidden/>
    <w:qFormat/>
    <w:rsid w:val="002C44BD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rsid w:val="00417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association.lcm@gmail.com" TargetMode="External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o&#233;\AppData\Roaming\Microsoft\Templates\Formulaire%20d&#8217;inscription%20repas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C5823A-B2A4-415D-B21A-179C839032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D0F2B8-3BE2-4785-B88D-FED0849B60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7C5EAD-19FF-4FE0-BF07-6EBB5BD2BC3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3AB8A44-026D-4A6E-81CC-41A3BB68D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Formulaire d’inscription repas.dotx</Template>
  <TotalTime>34</TotalTime>
  <Pages>1</Pages>
  <Words>332</Words>
  <Characters>1831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Cloé</dc:creator>
  <cp:keywords/>
  <dc:description/>
  <cp:lastModifiedBy>Cloe Domenighetti</cp:lastModifiedBy>
  <cp:revision>5</cp:revision>
  <cp:lastPrinted>2026-02-19T12:15:00Z</cp:lastPrinted>
  <dcterms:created xsi:type="dcterms:W3CDTF">2026-03-02T16:58:00Z</dcterms:created>
  <dcterms:modified xsi:type="dcterms:W3CDTF">2026-03-08T17:44:00Z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