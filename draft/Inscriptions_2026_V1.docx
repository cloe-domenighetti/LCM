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585A" w14:textId="652DBEA3" w:rsidR="00FE0059" w:rsidRDefault="00FE0059" w:rsidP="001E5E61">
      <w:pPr>
        <w:pStyle w:val="Sansinterligne"/>
        <w:spacing w:beforeLines="100" w:before="240"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D1D7EB" wp14:editId="47A77BD0">
                <wp:simplePos x="0" y="0"/>
                <wp:positionH relativeFrom="column">
                  <wp:posOffset>-403860</wp:posOffset>
                </wp:positionH>
                <wp:positionV relativeFrom="paragraph">
                  <wp:posOffset>0</wp:posOffset>
                </wp:positionV>
                <wp:extent cx="1303020" cy="1691640"/>
                <wp:effectExtent l="0" t="0" r="11430" b="22860"/>
                <wp:wrapTight wrapText="bothSides">
                  <wp:wrapPolygon edited="0">
                    <wp:start x="1627" y="0"/>
                    <wp:lineTo x="0" y="1244"/>
                    <wp:lineTo x="0" y="20406"/>
                    <wp:lineTo x="1627" y="21650"/>
                    <wp:lineTo x="20169" y="21650"/>
                    <wp:lineTo x="21470" y="20654"/>
                    <wp:lineTo x="21470" y="1244"/>
                    <wp:lineTo x="19843" y="0"/>
                    <wp:lineTo x="1627" y="0"/>
                  </wp:wrapPolygon>
                </wp:wrapTight>
                <wp:docPr id="1679860238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691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59B09" w14:textId="3AF13FEC" w:rsidR="00FE0059" w:rsidRPr="00FE0059" w:rsidRDefault="00FE0059" w:rsidP="00FE005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E0059">
                              <w:rPr>
                                <w:sz w:val="22"/>
                                <w:szCs w:val="22"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D1D7EB" id="Rectangle : coins arrondis 1" o:spid="_x0000_s1026" style="position:absolute;left:0;text-align:left;margin-left:-31.8pt;margin-top:0;width:102.6pt;height:133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" fillcolor="white [3201]" strokecolor="#666 [3209]" strokeweight="1pt">
                <v:stroke joinstyle="miter"/>
                <v:textbox>
                  <w:txbxContent>
                    <w:p w14:paraId="2A159B09" w14:textId="3AF13FEC" w:rsidR="00FE0059" w:rsidRPr="00FE0059" w:rsidRDefault="00FE0059" w:rsidP="00FE0059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FE0059">
                        <w:rPr>
                          <w:sz w:val="22"/>
                          <w:szCs w:val="22"/>
                        </w:rPr>
                        <w:t>Photo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Pr="001E5E61">
        <w:rPr>
          <w:b/>
          <w:bCs/>
          <w:sz w:val="24"/>
          <w:szCs w:val="24"/>
        </w:rPr>
        <w:t xml:space="preserve">NOM ET PRÉNOM </w:t>
      </w:r>
      <w:r w:rsidR="00F05FCD">
        <w:rPr>
          <w:sz w:val="22"/>
          <w:szCs w:val="22"/>
        </w:rPr>
        <w:t>……………………………………………………………………………………………………………………</w:t>
      </w:r>
    </w:p>
    <w:p w14:paraId="7EB0E84A" w14:textId="2F2AC0AB" w:rsidR="00FE0059" w:rsidRDefault="00FE0059" w:rsidP="001E5E61">
      <w:pPr>
        <w:pStyle w:val="Sansinterligne"/>
        <w:spacing w:beforeLines="100" w:before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Nom d’usage </w:t>
      </w:r>
      <w:r w:rsidR="00F05FCD">
        <w:rPr>
          <w:sz w:val="22"/>
          <w:szCs w:val="22"/>
        </w:rPr>
        <w:t>…………………………………………………….</w:t>
      </w:r>
      <w:r>
        <w:rPr>
          <w:sz w:val="22"/>
          <w:szCs w:val="22"/>
        </w:rPr>
        <w:t xml:space="preserve">  Date de naissance </w:t>
      </w:r>
      <w:r w:rsidR="00F05FCD">
        <w:rPr>
          <w:sz w:val="22"/>
          <w:szCs w:val="22"/>
        </w:rPr>
        <w:t>……../</w:t>
      </w:r>
      <w:r w:rsidR="00F05FCD">
        <w:rPr>
          <w:sz w:val="22"/>
          <w:szCs w:val="22"/>
        </w:rPr>
        <w:t xml:space="preserve">…….. </w:t>
      </w:r>
      <w:r w:rsidR="00F05FCD">
        <w:rPr>
          <w:sz w:val="22"/>
          <w:szCs w:val="22"/>
        </w:rPr>
        <w:t>/</w:t>
      </w:r>
      <w:r w:rsidR="00F05FCD">
        <w:rPr>
          <w:sz w:val="22"/>
          <w:szCs w:val="22"/>
        </w:rPr>
        <w:t xml:space="preserve">…….. </w:t>
      </w:r>
      <w:r w:rsidR="00F05FCD">
        <w:rPr>
          <w:sz w:val="22"/>
          <w:szCs w:val="22"/>
        </w:rPr>
        <w:t xml:space="preserve">  </w:t>
      </w:r>
      <w:r w:rsidR="001E5E61">
        <w:rPr>
          <w:sz w:val="22"/>
          <w:szCs w:val="22"/>
        </w:rPr>
        <w:t xml:space="preserve">Âge </w:t>
      </w:r>
      <w:r w:rsidR="00F05FCD">
        <w:rPr>
          <w:sz w:val="22"/>
          <w:szCs w:val="22"/>
        </w:rPr>
        <w:t>………..</w:t>
      </w:r>
    </w:p>
    <w:p w14:paraId="01248B3E" w14:textId="3CF729BD" w:rsidR="00FE0059" w:rsidRDefault="001E5E61" w:rsidP="001E5E61">
      <w:pPr>
        <w:pStyle w:val="Sansinterligne"/>
        <w:spacing w:beforeLines="100" w:before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Téléphone </w:t>
      </w:r>
      <w:r w:rsidR="00F05FCD">
        <w:rPr>
          <w:sz w:val="22"/>
          <w:szCs w:val="22"/>
        </w:rPr>
        <w:t>…………………………………………….</w:t>
      </w:r>
      <w:r>
        <w:rPr>
          <w:sz w:val="22"/>
          <w:szCs w:val="22"/>
        </w:rPr>
        <w:t xml:space="preserve">   Email </w:t>
      </w:r>
      <w:r w:rsidR="00F05FCD">
        <w:rPr>
          <w:sz w:val="22"/>
          <w:szCs w:val="22"/>
        </w:rPr>
        <w:t>…………………………………………………………………………</w:t>
      </w:r>
    </w:p>
    <w:p w14:paraId="437FD007" w14:textId="189DEB05" w:rsidR="001E5E61" w:rsidRDefault="001E5E61" w:rsidP="001E5E61">
      <w:pPr>
        <w:pStyle w:val="Sansinterligne"/>
        <w:spacing w:beforeLines="100" w:before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Adresse </w:t>
      </w:r>
      <w:r w:rsidR="00F05FCD">
        <w:rPr>
          <w:sz w:val="22"/>
          <w:szCs w:val="22"/>
        </w:rPr>
        <w:t>………………………………………………………………………………………………………………………………………</w:t>
      </w:r>
    </w:p>
    <w:p w14:paraId="19113FD1" w14:textId="37A7C8BD" w:rsidR="001E5E61" w:rsidRPr="00FE0059" w:rsidRDefault="001E5E61" w:rsidP="0005405C">
      <w:pPr>
        <w:pStyle w:val="Sansinterligne"/>
        <w:spacing w:beforeLines="100" w:before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F05FCD">
        <w:rPr>
          <w:sz w:val="22"/>
          <w:szCs w:val="22"/>
        </w:rPr>
        <w:t>………………….....................................................................................................................................</w:t>
      </w:r>
    </w:p>
    <w:p w14:paraId="3109BAE0" w14:textId="77777777" w:rsidR="0005405C" w:rsidRDefault="0005405C" w:rsidP="001E5E61">
      <w:pPr>
        <w:pStyle w:val="Sansinterligne"/>
        <w:spacing w:before="100"/>
        <w:jc w:val="both"/>
        <w:rPr>
          <w:b/>
          <w:bCs/>
          <w:sz w:val="22"/>
          <w:szCs w:val="22"/>
        </w:rPr>
      </w:pPr>
    </w:p>
    <w:p w14:paraId="2E9155AD" w14:textId="7F45BA51" w:rsidR="00EB2BB0" w:rsidRPr="001E5E61" w:rsidRDefault="00EB2BB0" w:rsidP="0005405C">
      <w:pPr>
        <w:pStyle w:val="Sansinterligne"/>
        <w:jc w:val="both"/>
        <w:rPr>
          <w:b/>
          <w:bCs/>
          <w:sz w:val="22"/>
          <w:szCs w:val="22"/>
        </w:rPr>
      </w:pPr>
      <w:r w:rsidRPr="001E5E61">
        <w:rPr>
          <w:b/>
          <w:bCs/>
          <w:sz w:val="22"/>
          <w:szCs w:val="22"/>
        </w:rPr>
        <w:t>Adhérent(e) mineur(e) : Responsable légal</w:t>
      </w:r>
    </w:p>
    <w:p w14:paraId="789BA5F3" w14:textId="50BB48FE" w:rsidR="00EB2BB0" w:rsidRDefault="00EB2BB0" w:rsidP="0005405C">
      <w:pPr>
        <w:pStyle w:val="Sansinterligne"/>
        <w:spacing w:before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Nom et prénom </w:t>
      </w:r>
      <w:r w:rsidR="00F05FCD">
        <w:rPr>
          <w:sz w:val="22"/>
          <w:szCs w:val="22"/>
        </w:rPr>
        <w:t>………………………………………………………………………………..</w:t>
      </w:r>
      <w:r>
        <w:rPr>
          <w:sz w:val="22"/>
          <w:szCs w:val="22"/>
        </w:rPr>
        <w:t xml:space="preserve">   Lien avec l’enfant </w:t>
      </w:r>
      <w:r w:rsidR="00F05FCD">
        <w:rPr>
          <w:sz w:val="22"/>
          <w:szCs w:val="22"/>
        </w:rPr>
        <w:t>………………………………………</w:t>
      </w:r>
    </w:p>
    <w:p w14:paraId="2B0ABE9D" w14:textId="18EA3A9D" w:rsidR="00EB2BB0" w:rsidRDefault="00EB2BB0" w:rsidP="0005405C">
      <w:pPr>
        <w:pStyle w:val="Sansinterligne"/>
        <w:spacing w:before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Téléphone </w:t>
      </w:r>
      <w:r w:rsidR="00F05FCD">
        <w:rPr>
          <w:sz w:val="22"/>
          <w:szCs w:val="22"/>
        </w:rPr>
        <w:t>…………………………………………………</w:t>
      </w:r>
      <w:r>
        <w:rPr>
          <w:sz w:val="22"/>
          <w:szCs w:val="22"/>
        </w:rPr>
        <w:t xml:space="preserve">   Email </w:t>
      </w:r>
      <w:r w:rsidR="00F05FCD">
        <w:rPr>
          <w:sz w:val="22"/>
          <w:szCs w:val="22"/>
        </w:rPr>
        <w:t>………………………………………………………………………………………………..</w:t>
      </w:r>
    </w:p>
    <w:p w14:paraId="210DD369" w14:textId="652F94AC" w:rsidR="00EB2BB0" w:rsidRPr="001E5E61" w:rsidRDefault="00EB2BB0" w:rsidP="0005405C">
      <w:pPr>
        <w:pStyle w:val="Sansinterligne"/>
        <w:spacing w:before="120"/>
        <w:jc w:val="both"/>
        <w:rPr>
          <w:b/>
          <w:bCs/>
          <w:sz w:val="22"/>
          <w:szCs w:val="22"/>
        </w:rPr>
      </w:pPr>
      <w:r w:rsidRPr="001E5E61">
        <w:rPr>
          <w:b/>
          <w:bCs/>
          <w:sz w:val="22"/>
          <w:szCs w:val="22"/>
        </w:rPr>
        <w:t xml:space="preserve">Choix des cours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EB2BB0" w14:paraId="0A54EA93" w14:textId="77777777" w:rsidTr="00EB2BB0">
        <w:tc>
          <w:tcPr>
            <w:tcW w:w="4868" w:type="dxa"/>
          </w:tcPr>
          <w:p w14:paraId="6BA8F8EB" w14:textId="1E56A41E" w:rsidR="00EB2BB0" w:rsidRDefault="00000000" w:rsidP="00EB2BB0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0410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310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B2BB0">
              <w:rPr>
                <w:sz w:val="22"/>
                <w:szCs w:val="22"/>
              </w:rPr>
              <w:t xml:space="preserve"> Comédie musicale – Adulte – Jour Heure</w:t>
            </w:r>
          </w:p>
          <w:p w14:paraId="4C623520" w14:textId="77777777" w:rsidR="00EB2BB0" w:rsidRDefault="00000000" w:rsidP="00EB2BB0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64778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2B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B2BB0">
              <w:rPr>
                <w:sz w:val="22"/>
                <w:szCs w:val="22"/>
              </w:rPr>
              <w:t xml:space="preserve"> Comédie musicale – Enfant/Ado – Jour Heure</w:t>
            </w:r>
          </w:p>
          <w:p w14:paraId="6E9CD9E0" w14:textId="04D13B27" w:rsidR="00EB2BB0" w:rsidRDefault="00000000" w:rsidP="00EB2BB0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78611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2B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05FCD">
              <w:rPr>
                <w:sz w:val="22"/>
                <w:szCs w:val="22"/>
              </w:rPr>
              <w:t xml:space="preserve"> xxxxxxxxxxxxxxxx</w:t>
            </w:r>
          </w:p>
          <w:p w14:paraId="3D662CBD" w14:textId="0670BADD" w:rsidR="00EB2BB0" w:rsidRPr="00EB2BB0" w:rsidRDefault="00000000" w:rsidP="00EB2BB0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86634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2B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B2BB0">
              <w:rPr>
                <w:sz w:val="22"/>
                <w:szCs w:val="22"/>
              </w:rPr>
              <w:t xml:space="preserve"> </w:t>
            </w:r>
            <w:r w:rsidR="00F05FCD">
              <w:rPr>
                <w:sz w:val="22"/>
                <w:szCs w:val="22"/>
              </w:rPr>
              <w:t>xxxxxxxxxxxxxxxx</w:t>
            </w:r>
          </w:p>
        </w:tc>
        <w:tc>
          <w:tcPr>
            <w:tcW w:w="4868" w:type="dxa"/>
          </w:tcPr>
          <w:p w14:paraId="1881FFEF" w14:textId="282DAAAC" w:rsidR="00EB2BB0" w:rsidRDefault="00000000" w:rsidP="00EB2BB0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878778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2B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B2BB0">
              <w:rPr>
                <w:sz w:val="22"/>
                <w:szCs w:val="22"/>
              </w:rPr>
              <w:t xml:space="preserve"> </w:t>
            </w:r>
            <w:r w:rsidR="00F05FCD">
              <w:rPr>
                <w:sz w:val="22"/>
                <w:szCs w:val="22"/>
              </w:rPr>
              <w:t>xxxxxxxxxxxxxxxx</w:t>
            </w:r>
          </w:p>
          <w:p w14:paraId="4E44439F" w14:textId="4B9A0332" w:rsidR="00EB2BB0" w:rsidRDefault="00000000" w:rsidP="00EB2BB0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88340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2B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B2BB0">
              <w:rPr>
                <w:sz w:val="22"/>
                <w:szCs w:val="22"/>
              </w:rPr>
              <w:t xml:space="preserve"> </w:t>
            </w:r>
            <w:r w:rsidR="00F05FCD">
              <w:rPr>
                <w:sz w:val="22"/>
                <w:szCs w:val="22"/>
              </w:rPr>
              <w:t>xxxxxxxxxxxxxxxx</w:t>
            </w:r>
          </w:p>
          <w:p w14:paraId="263220EB" w14:textId="77777777" w:rsidR="00F05FCD" w:rsidRDefault="00000000" w:rsidP="00EB2BB0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96882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2B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B2BB0">
              <w:rPr>
                <w:sz w:val="22"/>
                <w:szCs w:val="22"/>
              </w:rPr>
              <w:t xml:space="preserve"> </w:t>
            </w:r>
            <w:r w:rsidR="00F05FCD">
              <w:rPr>
                <w:sz w:val="22"/>
                <w:szCs w:val="22"/>
              </w:rPr>
              <w:t>xxxxxxxxxxxxxxxx</w:t>
            </w:r>
            <w:r w:rsidR="00F05FCD">
              <w:rPr>
                <w:sz w:val="22"/>
                <w:szCs w:val="22"/>
              </w:rPr>
              <w:t xml:space="preserve"> </w:t>
            </w:r>
          </w:p>
          <w:p w14:paraId="13CF1492" w14:textId="7A18384C" w:rsidR="00EB2BB0" w:rsidRPr="00EB2BB0" w:rsidRDefault="00000000" w:rsidP="00EB2BB0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055533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2B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B2BB0">
              <w:rPr>
                <w:sz w:val="22"/>
                <w:szCs w:val="22"/>
              </w:rPr>
              <w:t xml:space="preserve"> </w:t>
            </w:r>
            <w:r w:rsidR="00F05FCD">
              <w:rPr>
                <w:sz w:val="22"/>
                <w:szCs w:val="22"/>
              </w:rPr>
              <w:t>xxxxxxxxxxxxxxxx</w:t>
            </w:r>
          </w:p>
        </w:tc>
      </w:tr>
    </w:tbl>
    <w:p w14:paraId="6F9D974C" w14:textId="26223908" w:rsidR="00EB2BB0" w:rsidRPr="001E5E61" w:rsidRDefault="001E5E61" w:rsidP="0005405C">
      <w:pPr>
        <w:pStyle w:val="Sansinterligne"/>
        <w:spacing w:before="12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Personne à prévenir en cas d’urgence</w:t>
      </w:r>
    </w:p>
    <w:p w14:paraId="7DD996FF" w14:textId="4AD67787" w:rsidR="00EB2BB0" w:rsidRDefault="00EB2BB0" w:rsidP="0005405C">
      <w:pPr>
        <w:spacing w:before="100"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Nom et prénom </w:t>
      </w:r>
      <w:r w:rsidR="00F05FCD">
        <w:rPr>
          <w:sz w:val="22"/>
          <w:szCs w:val="22"/>
        </w:rPr>
        <w:t>……………………………………………………………………………………</w:t>
      </w:r>
      <w:r>
        <w:rPr>
          <w:sz w:val="22"/>
          <w:szCs w:val="22"/>
        </w:rPr>
        <w:t xml:space="preserve">   Téléphone </w:t>
      </w:r>
      <w:r w:rsidR="00F05FCD">
        <w:rPr>
          <w:sz w:val="22"/>
          <w:szCs w:val="22"/>
        </w:rPr>
        <w:t>……………………………………………</w:t>
      </w:r>
    </w:p>
    <w:p w14:paraId="68CDA0E2" w14:textId="51086003" w:rsidR="00D36950" w:rsidRPr="00D36950" w:rsidRDefault="00D36950" w:rsidP="00D36950">
      <w:pPr>
        <w:spacing w:before="0" w:after="0" w:line="240" w:lineRule="auto"/>
        <w:rPr>
          <w:i/>
          <w:iCs/>
          <w:sz w:val="22"/>
          <w:szCs w:val="22"/>
        </w:rPr>
      </w:pPr>
      <w:r w:rsidRPr="00D36950">
        <w:rPr>
          <w:i/>
          <w:iCs/>
          <w:sz w:val="22"/>
          <w:szCs w:val="22"/>
        </w:rPr>
        <w:t>(Les informations médicales sont recueillies via une fiche sanitaire confidentielle distincte, conservée par la direction conformément à la règlement</w:t>
      </w:r>
      <w:r w:rsidR="00F05FCD">
        <w:rPr>
          <w:i/>
          <w:iCs/>
          <w:sz w:val="22"/>
          <w:szCs w:val="22"/>
        </w:rPr>
        <w:t>ation</w:t>
      </w:r>
      <w:r w:rsidRPr="00D36950">
        <w:rPr>
          <w:i/>
          <w:iCs/>
          <w:sz w:val="22"/>
          <w:szCs w:val="22"/>
        </w:rPr>
        <w:t xml:space="preserve"> en vigueur RGPD)</w:t>
      </w:r>
    </w:p>
    <w:p w14:paraId="7AB95132" w14:textId="28F197FC" w:rsidR="0041310C" w:rsidRPr="0005405C" w:rsidRDefault="0041310C" w:rsidP="0005405C">
      <w:pPr>
        <w:pStyle w:val="Sansinterligne"/>
        <w:spacing w:before="120"/>
        <w:jc w:val="both"/>
        <w:rPr>
          <w:b/>
          <w:bCs/>
          <w:sz w:val="22"/>
          <w:szCs w:val="22"/>
        </w:rPr>
      </w:pPr>
      <w:r w:rsidRPr="0005405C">
        <w:rPr>
          <w:b/>
          <w:bCs/>
          <w:sz w:val="22"/>
          <w:szCs w:val="22"/>
        </w:rPr>
        <w:t>Pièces à fournir pour valider l’inscription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41310C" w14:paraId="50E87C6A" w14:textId="77777777" w:rsidTr="0065330B">
        <w:tc>
          <w:tcPr>
            <w:tcW w:w="4868" w:type="dxa"/>
          </w:tcPr>
          <w:p w14:paraId="15DCD241" w14:textId="0E92F79D" w:rsidR="0041310C" w:rsidRDefault="00000000" w:rsidP="0065330B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748875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310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41310C">
              <w:rPr>
                <w:sz w:val="22"/>
                <w:szCs w:val="22"/>
              </w:rPr>
              <w:t xml:space="preserve"> Formulaire d’inscription</w:t>
            </w:r>
          </w:p>
          <w:p w14:paraId="12795634" w14:textId="1EFB7D4F" w:rsidR="0041310C" w:rsidRDefault="00000000" w:rsidP="0065330B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95060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310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41310C">
              <w:rPr>
                <w:sz w:val="22"/>
                <w:szCs w:val="22"/>
              </w:rPr>
              <w:t xml:space="preserve"> </w:t>
            </w:r>
            <w:r w:rsidR="00F8527E">
              <w:rPr>
                <w:sz w:val="22"/>
                <w:szCs w:val="22"/>
              </w:rPr>
              <w:t>Règlement intérieur</w:t>
            </w:r>
          </w:p>
          <w:p w14:paraId="28707B9F" w14:textId="291B5351" w:rsidR="0041310C" w:rsidRDefault="00000000" w:rsidP="0065330B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80474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310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41310C">
              <w:rPr>
                <w:sz w:val="22"/>
                <w:szCs w:val="22"/>
              </w:rPr>
              <w:t xml:space="preserve"> </w:t>
            </w:r>
            <w:r w:rsidR="00F8527E">
              <w:rPr>
                <w:sz w:val="22"/>
                <w:szCs w:val="22"/>
              </w:rPr>
              <w:t>Autorisation de droit à l’image</w:t>
            </w:r>
          </w:p>
          <w:p w14:paraId="7E434B24" w14:textId="1FA2603B" w:rsidR="0041310C" w:rsidRPr="00EB2BB0" w:rsidRDefault="00000000" w:rsidP="0065330B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1834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310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41310C">
              <w:rPr>
                <w:sz w:val="22"/>
                <w:szCs w:val="22"/>
              </w:rPr>
              <w:t xml:space="preserve"> </w:t>
            </w:r>
            <w:r w:rsidR="00F8527E">
              <w:rPr>
                <w:sz w:val="22"/>
                <w:szCs w:val="22"/>
              </w:rPr>
              <w:t>Attestation d’assurance de responsabilité civile</w:t>
            </w:r>
          </w:p>
        </w:tc>
        <w:tc>
          <w:tcPr>
            <w:tcW w:w="4868" w:type="dxa"/>
          </w:tcPr>
          <w:p w14:paraId="6EE59356" w14:textId="3383E932" w:rsidR="0041310C" w:rsidRDefault="00000000" w:rsidP="0065330B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66962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310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41310C">
              <w:rPr>
                <w:sz w:val="22"/>
                <w:szCs w:val="22"/>
              </w:rPr>
              <w:t xml:space="preserve"> </w:t>
            </w:r>
            <w:r w:rsidR="00D06443">
              <w:rPr>
                <w:sz w:val="22"/>
                <w:szCs w:val="22"/>
              </w:rPr>
              <w:t>Photo d’identité</w:t>
            </w:r>
          </w:p>
          <w:p w14:paraId="78523B4E" w14:textId="627242C1" w:rsidR="0041310C" w:rsidRDefault="00000000" w:rsidP="0065330B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80099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310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41310C">
              <w:rPr>
                <w:sz w:val="22"/>
                <w:szCs w:val="22"/>
              </w:rPr>
              <w:t xml:space="preserve"> </w:t>
            </w:r>
            <w:r w:rsidR="00D06443">
              <w:rPr>
                <w:sz w:val="22"/>
                <w:szCs w:val="22"/>
              </w:rPr>
              <w:t xml:space="preserve">Règlement de la cotisation (montant </w:t>
            </w:r>
            <w:r w:rsidR="00D06443" w:rsidRPr="00D06443">
              <w:rPr>
                <w:sz w:val="22"/>
                <w:szCs w:val="22"/>
                <w:highlight w:val="yellow"/>
              </w:rPr>
              <w:t>XXX</w:t>
            </w:r>
            <w:r w:rsidR="00D06443">
              <w:rPr>
                <w:sz w:val="22"/>
                <w:szCs w:val="22"/>
              </w:rPr>
              <w:t xml:space="preserve"> €)</w:t>
            </w:r>
          </w:p>
          <w:p w14:paraId="4CDE53FC" w14:textId="039CFACA" w:rsidR="0041310C" w:rsidRDefault="00000000" w:rsidP="0065330B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13256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644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41310C">
              <w:rPr>
                <w:sz w:val="22"/>
                <w:szCs w:val="22"/>
              </w:rPr>
              <w:t xml:space="preserve"> </w:t>
            </w:r>
            <w:r w:rsidR="00D06443">
              <w:rPr>
                <w:sz w:val="22"/>
                <w:szCs w:val="22"/>
              </w:rPr>
              <w:t>Mandat de prélèvement si besoin</w:t>
            </w:r>
          </w:p>
          <w:p w14:paraId="05BA234A" w14:textId="55DE74C2" w:rsidR="00D06443" w:rsidRPr="00EB2BB0" w:rsidRDefault="00000000" w:rsidP="0065330B">
            <w:pPr>
              <w:pStyle w:val="Sansinterligne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91405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644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06443">
              <w:rPr>
                <w:sz w:val="22"/>
                <w:szCs w:val="22"/>
              </w:rPr>
              <w:t xml:space="preserve"> </w:t>
            </w:r>
            <w:r w:rsidR="00D36950">
              <w:rPr>
                <w:sz w:val="22"/>
                <w:szCs w:val="22"/>
              </w:rPr>
              <w:t xml:space="preserve">Fiche sanitaire </w:t>
            </w:r>
          </w:p>
        </w:tc>
      </w:tr>
    </w:tbl>
    <w:p w14:paraId="2BA0D333" w14:textId="4D945BE7" w:rsidR="0041310C" w:rsidRPr="0005405C" w:rsidRDefault="00D06443" w:rsidP="0005405C">
      <w:pPr>
        <w:pStyle w:val="Sansinterligne"/>
        <w:spacing w:before="120"/>
        <w:jc w:val="both"/>
        <w:rPr>
          <w:b/>
          <w:bCs/>
          <w:sz w:val="22"/>
          <w:szCs w:val="22"/>
        </w:rPr>
      </w:pPr>
      <w:r w:rsidRPr="0005405C">
        <w:rPr>
          <w:b/>
          <w:bCs/>
          <w:sz w:val="22"/>
          <w:szCs w:val="22"/>
        </w:rPr>
        <w:t>Recommandations pour les cours</w:t>
      </w:r>
    </w:p>
    <w:p w14:paraId="5ADF679D" w14:textId="0FD1FB72" w:rsidR="00D06443" w:rsidRDefault="00D06443" w:rsidP="0041310C">
      <w:pPr>
        <w:pStyle w:val="Sansinterligne"/>
        <w:rPr>
          <w:sz w:val="22"/>
          <w:szCs w:val="22"/>
        </w:rPr>
      </w:pPr>
      <w:r>
        <w:rPr>
          <w:sz w:val="22"/>
          <w:szCs w:val="22"/>
        </w:rPr>
        <w:t>Il est conseillé de prévoir une clé USB, un porte-vues pour les paroles, textes et documents, un stylo et un petit carnet pour la prise de notes.</w:t>
      </w:r>
    </w:p>
    <w:p w14:paraId="78521426" w14:textId="2B7C5057" w:rsidR="00FE0059" w:rsidRPr="0005405C" w:rsidRDefault="00FE0059" w:rsidP="0005405C">
      <w:pPr>
        <w:pStyle w:val="Sansinterligne"/>
        <w:spacing w:before="120"/>
        <w:jc w:val="both"/>
        <w:rPr>
          <w:b/>
          <w:bCs/>
          <w:sz w:val="22"/>
          <w:szCs w:val="22"/>
        </w:rPr>
      </w:pPr>
      <w:r w:rsidRPr="0005405C">
        <w:rPr>
          <w:b/>
          <w:bCs/>
          <w:sz w:val="22"/>
          <w:szCs w:val="22"/>
        </w:rPr>
        <w:t>Engagement</w:t>
      </w:r>
    </w:p>
    <w:p w14:paraId="7FDBFAA6" w14:textId="772C738C" w:rsidR="00FE0059" w:rsidRDefault="00FE0059" w:rsidP="00FE0059">
      <w:pPr>
        <w:pStyle w:val="Sansinterligne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Je soussigné(e) </w:t>
      </w:r>
      <w:r w:rsidR="0005405C">
        <w:rPr>
          <w:sz w:val="22"/>
          <w:szCs w:val="22"/>
        </w:rPr>
        <w:t xml:space="preserve"> </w:t>
      </w:r>
      <w:r w:rsidR="00F05FCD">
        <w:rPr>
          <w:sz w:val="22"/>
          <w:szCs w:val="22"/>
        </w:rPr>
        <w:t>……………………………………………………………………………………………………………………………………………………….</w:t>
      </w:r>
    </w:p>
    <w:p w14:paraId="352BB475" w14:textId="77777777" w:rsidR="00FE0059" w:rsidRDefault="00000000" w:rsidP="0005405C">
      <w:pPr>
        <w:pStyle w:val="Sansinterligne"/>
        <w:ind w:left="709" w:hanging="709"/>
        <w:jc w:val="both"/>
        <w:rPr>
          <w:sz w:val="22"/>
          <w:szCs w:val="22"/>
        </w:rPr>
      </w:pPr>
      <w:sdt>
        <w:sdtPr>
          <w:rPr>
            <w:sz w:val="22"/>
            <w:szCs w:val="22"/>
          </w:rPr>
          <w:id w:val="-98947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005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FE0059">
        <w:rPr>
          <w:sz w:val="22"/>
          <w:szCs w:val="22"/>
        </w:rPr>
        <w:t xml:space="preserve"> Adhérent(e) majeur(e)</w:t>
      </w:r>
    </w:p>
    <w:p w14:paraId="68B6B39C" w14:textId="0AE6FFA5" w:rsidR="00FE0059" w:rsidRDefault="00000000" w:rsidP="00FE0059">
      <w:pPr>
        <w:pStyle w:val="Sansinterligne"/>
        <w:jc w:val="both"/>
        <w:rPr>
          <w:sz w:val="22"/>
          <w:szCs w:val="22"/>
        </w:rPr>
      </w:pPr>
      <w:sdt>
        <w:sdtPr>
          <w:rPr>
            <w:sz w:val="22"/>
            <w:szCs w:val="22"/>
          </w:rPr>
          <w:id w:val="15988329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0059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FE0059">
        <w:rPr>
          <w:sz w:val="22"/>
          <w:szCs w:val="22"/>
        </w:rPr>
        <w:t xml:space="preserve"> Responsable légal </w:t>
      </w:r>
      <w:r w:rsidR="001C1ACF">
        <w:rPr>
          <w:sz w:val="22"/>
          <w:szCs w:val="22"/>
        </w:rPr>
        <w:t>de l’enfant</w:t>
      </w:r>
      <w:r w:rsidR="00FE0059">
        <w:rPr>
          <w:sz w:val="22"/>
          <w:szCs w:val="22"/>
        </w:rPr>
        <w:t xml:space="preserve"> </w:t>
      </w:r>
      <w:r w:rsidR="00F05FCD">
        <w:rPr>
          <w:sz w:val="22"/>
          <w:szCs w:val="22"/>
        </w:rPr>
        <w:t>…………………………………………………………………………………………………………………………….</w:t>
      </w:r>
    </w:p>
    <w:p w14:paraId="539D7F44" w14:textId="6B02F014" w:rsidR="00060DE8" w:rsidRDefault="00060DE8" w:rsidP="00060DE8">
      <w:pPr>
        <w:pStyle w:val="Sansinterligne"/>
        <w:numPr>
          <w:ilvl w:val="0"/>
          <w:numId w:val="41"/>
        </w:numPr>
        <w:spacing w:before="60"/>
        <w:jc w:val="both"/>
        <w:rPr>
          <w:sz w:val="22"/>
          <w:szCs w:val="22"/>
        </w:rPr>
      </w:pPr>
      <w:r>
        <w:rPr>
          <w:sz w:val="22"/>
          <w:szCs w:val="22"/>
        </w:rPr>
        <w:t>M’engage</w:t>
      </w:r>
      <w:r w:rsidR="0009189C">
        <w:rPr>
          <w:sz w:val="22"/>
          <w:szCs w:val="22"/>
        </w:rPr>
        <w:t xml:space="preserve"> à respecter les statuts et le règlement intérieur de l’association ainsi qu’à participer activement aux activités</w:t>
      </w:r>
      <w:r>
        <w:rPr>
          <w:sz w:val="22"/>
          <w:szCs w:val="22"/>
        </w:rPr>
        <w:t> ;</w:t>
      </w:r>
    </w:p>
    <w:p w14:paraId="04EC34CF" w14:textId="64444919" w:rsidR="0009189C" w:rsidRPr="00060DE8" w:rsidRDefault="00060DE8" w:rsidP="00FE0059">
      <w:pPr>
        <w:pStyle w:val="Sansinterligne"/>
        <w:numPr>
          <w:ilvl w:val="0"/>
          <w:numId w:val="41"/>
        </w:numPr>
        <w:jc w:val="both"/>
        <w:rPr>
          <w:sz w:val="22"/>
          <w:szCs w:val="22"/>
        </w:rPr>
      </w:pPr>
      <w:r w:rsidRPr="00060DE8">
        <w:rPr>
          <w:sz w:val="22"/>
          <w:szCs w:val="22"/>
        </w:rPr>
        <w:t>Déclare</w:t>
      </w:r>
      <w:r w:rsidR="0009189C" w:rsidRPr="00060DE8">
        <w:rPr>
          <w:sz w:val="22"/>
          <w:szCs w:val="22"/>
        </w:rPr>
        <w:t xml:space="preserve"> sur l’honneur que les informations fournies dans ce formulaire sont exactes.</w:t>
      </w:r>
    </w:p>
    <w:p w14:paraId="0EB588A1" w14:textId="0249C8EA" w:rsidR="00FE0059" w:rsidRDefault="00FE0059" w:rsidP="00060DE8">
      <w:pPr>
        <w:pStyle w:val="Sansinterligne"/>
        <w:spacing w:before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Fait à </w:t>
      </w:r>
      <w:r w:rsidR="00F05FCD">
        <w:rPr>
          <w:sz w:val="22"/>
          <w:szCs w:val="22"/>
        </w:rPr>
        <w:t>……………………………………………………………………</w:t>
      </w:r>
      <w:r>
        <w:rPr>
          <w:sz w:val="22"/>
          <w:szCs w:val="22"/>
        </w:rPr>
        <w:t xml:space="preserve"> , le </w:t>
      </w:r>
      <w:r w:rsidR="00F05FCD">
        <w:rPr>
          <w:sz w:val="22"/>
          <w:szCs w:val="22"/>
        </w:rPr>
        <w:t>………</w:t>
      </w:r>
      <w:r>
        <w:rPr>
          <w:sz w:val="22"/>
          <w:szCs w:val="22"/>
        </w:rPr>
        <w:t xml:space="preserve"> / </w:t>
      </w:r>
      <w:r w:rsidR="00F05FCD">
        <w:rPr>
          <w:sz w:val="22"/>
          <w:szCs w:val="22"/>
        </w:rPr>
        <w:t xml:space="preserve">……… </w:t>
      </w:r>
      <w:r>
        <w:rPr>
          <w:sz w:val="22"/>
          <w:szCs w:val="22"/>
        </w:rPr>
        <w:t xml:space="preserve">/ </w:t>
      </w:r>
      <w:r w:rsidR="00F05FCD">
        <w:rPr>
          <w:sz w:val="22"/>
          <w:szCs w:val="22"/>
        </w:rPr>
        <w:t>………</w:t>
      </w:r>
    </w:p>
    <w:p w14:paraId="7C2CE95D" w14:textId="77777777" w:rsidR="00FE0059" w:rsidRDefault="00FE0059" w:rsidP="00FE0059">
      <w:pPr>
        <w:pStyle w:val="Sansinterligne"/>
        <w:jc w:val="both"/>
        <w:rPr>
          <w:sz w:val="22"/>
          <w:szCs w:val="22"/>
        </w:rPr>
      </w:pPr>
    </w:p>
    <w:p w14:paraId="62017C56" w14:textId="6453DD2F" w:rsidR="00FE0059" w:rsidRDefault="00FE0059" w:rsidP="00FE0059">
      <w:pPr>
        <w:pStyle w:val="Sansinterligne"/>
        <w:jc w:val="both"/>
        <w:rPr>
          <w:sz w:val="22"/>
          <w:szCs w:val="22"/>
        </w:rPr>
      </w:pPr>
      <w:r>
        <w:rPr>
          <w:sz w:val="22"/>
          <w:szCs w:val="22"/>
        </w:rPr>
        <w:t>Signature de l’adhérent(e)</w:t>
      </w:r>
      <w:r w:rsidR="0005405C">
        <w:rPr>
          <w:sz w:val="22"/>
          <w:szCs w:val="22"/>
        </w:rPr>
        <w:t xml:space="preserve"> / responsable légal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555BFA3B" w14:textId="77777777" w:rsidR="00FE0059" w:rsidRDefault="00FE0059" w:rsidP="00FE0059">
      <w:pPr>
        <w:pStyle w:val="Sansinterligne"/>
        <w:jc w:val="both"/>
        <w:rPr>
          <w:sz w:val="22"/>
          <w:szCs w:val="22"/>
        </w:rPr>
      </w:pPr>
    </w:p>
    <w:p w14:paraId="06EBEEB3" w14:textId="0FA22FDA" w:rsidR="005C0CDF" w:rsidRPr="00804B16" w:rsidRDefault="005C0CDF" w:rsidP="00DD6D4A">
      <w:pPr>
        <w:spacing w:before="0"/>
        <w:rPr>
          <w:sz w:val="22"/>
          <w:szCs w:val="22"/>
        </w:rPr>
      </w:pPr>
    </w:p>
    <w:sectPr w:rsidR="005C0CDF" w:rsidRPr="00804B16" w:rsidSect="0005405C">
      <w:headerReference w:type="default" r:id="rId11"/>
      <w:footerReference w:type="default" r:id="rId12"/>
      <w:pgSz w:w="11906" w:h="16838" w:code="9"/>
      <w:pgMar w:top="1418" w:right="707" w:bottom="1440" w:left="1080" w:header="737" w:footer="17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4966F" w14:textId="77777777" w:rsidR="00321872" w:rsidRDefault="00321872" w:rsidP="000172E5">
      <w:pPr>
        <w:spacing w:after="0" w:line="240" w:lineRule="auto"/>
      </w:pPr>
      <w:r>
        <w:separator/>
      </w:r>
    </w:p>
  </w:endnote>
  <w:endnote w:type="continuationSeparator" w:id="0">
    <w:p w14:paraId="342D43F0" w14:textId="77777777" w:rsidR="00321872" w:rsidRDefault="00321872" w:rsidP="0001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574F13-A40F-4D10-916B-F1D89A6D4D93}"/>
    <w:embedBold r:id="rId2" w:fontKey="{F88A20B0-F3F6-451F-AD02-2644750E04AF}"/>
    <w:embedItalic r:id="rId3" w:fontKey="{37DA52DB-30BF-4825-A77B-B4FFEAE733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5F95A950-507C-4EE7-9793-60D8540A9307}"/>
    <w:embedBold r:id="rId5" w:fontKey="{0AA8CE86-28F2-4FD7-B752-99AA0472E359}"/>
    <w:embedItalic r:id="rId6" w:fontKey="{D217C6C3-15BE-4E5C-855D-674CFF277F77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8AA539B8-DF29-4613-BA2C-B2C50F6642B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4BCA6CFB-3698-4AB2-B99E-5C051F6C021D}"/>
  </w:font>
  <w:font w:name="Sunday Best">
    <w:panose1 w:val="020005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5078" w:themeColor="accent1"/>
      </w:rPr>
      <w:id w:val="-320652390"/>
      <w:docPartObj>
        <w:docPartGallery w:val="Page Numbers (Bottom of Page)"/>
        <w:docPartUnique/>
      </w:docPartObj>
    </w:sdtPr>
    <w:sdtContent>
      <w:sdt>
        <w:sdtPr>
          <w:rPr>
            <w:color w:val="155078" w:themeColor="accent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AE572B" w14:textId="5A8918D1" w:rsidR="002F283D" w:rsidRPr="00853102" w:rsidRDefault="00675AC6" w:rsidP="002F283D">
            <w:pPr>
              <w:pStyle w:val="Pieddepage"/>
              <w:rPr>
                <w:color w:val="155078" w:themeColor="accent1"/>
              </w:rPr>
            </w:pPr>
            <w:r w:rsidRPr="008F4EF5">
              <w:rPr>
                <w:noProof/>
                <w:color w:val="155078" w:themeColor="accent1"/>
                <w:lang w:bidi="fr-FR"/>
              </w:rPr>
              <w:drawing>
                <wp:anchor distT="0" distB="0" distL="114300" distR="114300" simplePos="0" relativeHeight="251659264" behindDoc="0" locked="0" layoutInCell="1" allowOverlap="1" wp14:anchorId="21772258" wp14:editId="281E2D25">
                  <wp:simplePos x="0" y="0"/>
                  <wp:positionH relativeFrom="column">
                    <wp:posOffset>5050155</wp:posOffset>
                  </wp:positionH>
                  <wp:positionV relativeFrom="paragraph">
                    <wp:posOffset>168910</wp:posOffset>
                  </wp:positionV>
                  <wp:extent cx="1280160" cy="374015"/>
                  <wp:effectExtent l="0" t="0" r="0" b="6985"/>
                  <wp:wrapNone/>
                  <wp:docPr id="863841129" name="Image 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E28ACC-E44C-4381-B768-0310810E78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 8">
                            <a:extLst>
                              <a:ext uri="{FF2B5EF4-FFF2-40B4-BE49-F238E27FC236}">
                                <a16:creationId xmlns:a16="http://schemas.microsoft.com/office/drawing/2014/main" id="{4FE28ACC-E44C-4381-B768-0310810E78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7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F4EF5">
              <w:rPr>
                <w:rFonts w:ascii="Calibri" w:hAnsi="Calibri" w:cs="Calibri"/>
                <w:color w:val="155078" w:themeColor="accent1"/>
              </w:rPr>
              <w:t xml:space="preserve">©2026 Association LCM · St Maximin 83470                                   </w:t>
            </w:r>
            <w:r w:rsidR="002F283D" w:rsidRPr="008F4EF5">
              <w:rPr>
                <w:color w:val="155078" w:themeColor="accent1"/>
              </w:rPr>
              <w:t xml:space="preserve">Page 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begin"/>
            </w:r>
            <w:r w:rsidR="002F283D" w:rsidRPr="008F4EF5">
              <w:rPr>
                <w:b/>
                <w:bCs/>
                <w:color w:val="155078" w:themeColor="accent1"/>
              </w:rPr>
              <w:instrText>PAGE</w:instrTex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separate"/>
            </w:r>
            <w:r w:rsidR="002F283D" w:rsidRPr="008F4EF5">
              <w:rPr>
                <w:b/>
                <w:bCs/>
                <w:color w:val="155078" w:themeColor="accent1"/>
              </w:rPr>
              <w:t>2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end"/>
            </w:r>
            <w:r w:rsidR="002F283D" w:rsidRPr="008F4EF5">
              <w:rPr>
                <w:color w:val="155078" w:themeColor="accent1"/>
              </w:rPr>
              <w:t xml:space="preserve"> sur 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begin"/>
            </w:r>
            <w:r w:rsidR="002F283D" w:rsidRPr="008F4EF5">
              <w:rPr>
                <w:b/>
                <w:bCs/>
                <w:color w:val="155078" w:themeColor="accent1"/>
              </w:rPr>
              <w:instrText>NUMPAGES</w:instrTex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separate"/>
            </w:r>
            <w:r w:rsidR="002F283D" w:rsidRPr="008F4EF5">
              <w:rPr>
                <w:b/>
                <w:bCs/>
                <w:color w:val="155078" w:themeColor="accent1"/>
              </w:rPr>
              <w:t>2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end"/>
            </w:r>
            <w:r w:rsidR="008F4EF5" w:rsidRPr="008F4EF5">
              <w:rPr>
                <w:b/>
                <w:bCs/>
                <w:color w:val="155078" w:themeColor="accent1"/>
                <w:sz w:val="24"/>
              </w:rPr>
              <w:br/>
            </w:r>
            <w:hyperlink r:id="rId2" w:history="1">
              <w:r w:rsidR="00853102" w:rsidRPr="008171BA">
                <w:rPr>
                  <w:rStyle w:val="Lienhypertexte"/>
                  <w:color w:val="155078" w:themeColor="accent1"/>
                </w:rPr>
                <w:t>association.lcm@gmail.com</w:t>
              </w:r>
            </w:hyperlink>
            <w:r w:rsidR="00853102" w:rsidRPr="008171BA">
              <w:rPr>
                <w:color w:val="155078" w:themeColor="accent1"/>
              </w:rPr>
              <w:t xml:space="preserve"> / 06.xx.xx.xx.xx</w:t>
            </w:r>
            <w:r w:rsidR="00853102" w:rsidRPr="008171BA">
              <w:rPr>
                <w:color w:val="155078" w:themeColor="accent1"/>
              </w:rPr>
              <w:br/>
            </w:r>
            <w:r w:rsidR="00853102">
              <w:rPr>
                <w:color w:val="155078" w:themeColor="accent1"/>
              </w:rPr>
              <w:t>www.association-lcm.github.com</w:t>
            </w:r>
          </w:p>
        </w:sdtContent>
      </w:sdt>
    </w:sdtContent>
  </w:sdt>
  <w:p w14:paraId="40239B44" w14:textId="17F2BC0B" w:rsidR="006145D8" w:rsidRDefault="006145D8" w:rsidP="00311D4F">
    <w:pPr>
      <w:pStyle w:val="Sansinterlig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CF6CE" w14:textId="77777777" w:rsidR="00321872" w:rsidRDefault="00321872" w:rsidP="000172E5">
      <w:pPr>
        <w:spacing w:after="0" w:line="240" w:lineRule="auto"/>
      </w:pPr>
      <w:r>
        <w:separator/>
      </w:r>
    </w:p>
  </w:footnote>
  <w:footnote w:type="continuationSeparator" w:id="0">
    <w:p w14:paraId="070EF770" w14:textId="77777777" w:rsidR="00321872" w:rsidRDefault="00321872" w:rsidP="00017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Borders>
        <w:bottom w:val="single" w:sz="8" w:space="0" w:color="155078" w:themeColor="accent1"/>
      </w:tblBorders>
      <w:tblLook w:val="04A0" w:firstRow="1" w:lastRow="0" w:firstColumn="1" w:lastColumn="0" w:noHBand="0" w:noVBand="1"/>
    </w:tblPr>
    <w:tblGrid>
      <w:gridCol w:w="1350"/>
      <w:gridCol w:w="8431"/>
    </w:tblGrid>
    <w:tr w:rsidR="00B337A2" w:rsidRPr="00B337A2" w14:paraId="647385F5" w14:textId="77777777" w:rsidTr="002F283D">
      <w:trPr>
        <w:trHeight w:val="1000"/>
      </w:trPr>
      <w:tc>
        <w:tcPr>
          <w:tcW w:w="1350" w:type="dxa"/>
          <w:vAlign w:val="center"/>
        </w:tcPr>
        <w:p w14:paraId="29E472B0" w14:textId="77777777" w:rsidR="00B337A2" w:rsidRPr="00B337A2" w:rsidRDefault="0088580B" w:rsidP="00311D4F">
          <w:pPr>
            <w:tabs>
              <w:tab w:val="center" w:pos="4680"/>
              <w:tab w:val="right" w:pos="9360"/>
            </w:tabs>
            <w:spacing w:before="0" w:after="0"/>
            <w:ind w:left="-108"/>
            <w:rPr>
              <w:rFonts w:ascii="Corbel" w:eastAsia="Calibri" w:hAnsi="Corbel" w:cs="Times New Roman"/>
              <w:b/>
              <w:noProof/>
              <w:color w:val="731F1C"/>
              <w:sz w:val="44"/>
              <w:szCs w:val="24"/>
            </w:rPr>
          </w:pPr>
          <w:r>
            <w:rPr>
              <w:noProof/>
              <w:lang w:bidi="fr-FR"/>
            </w:rPr>
            <mc:AlternateContent>
              <mc:Choice Requires="wpg">
                <w:drawing>
                  <wp:inline distT="0" distB="0" distL="0" distR="0" wp14:anchorId="1FB46AF1" wp14:editId="336FBB0E">
                    <wp:extent cx="647007" cy="640080"/>
                    <wp:effectExtent l="0" t="0" r="0" b="7620"/>
                    <wp:docPr id="4" name="Groupe 4" descr="Éléments de liste de contrôl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47007" cy="640080"/>
                              <a:chOff x="0" y="0"/>
                              <a:chExt cx="647007" cy="640080"/>
                            </a:xfrm>
                            <a:solidFill>
                              <a:schemeClr val="accent1"/>
                            </a:solidFill>
                          </wpg:grpSpPr>
                          <pic:pic xmlns:pic="http://schemas.openxmlformats.org/drawingml/2006/picture">
                            <pic:nvPicPr>
                              <pic:cNvPr id="3" name="Graphique 3" descr="List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5418"/>
                                <a:ext cx="636270" cy="584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" name="Graphique 1" descr="Presse-papiers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27" y="0"/>
                                <a:ext cx="640080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6EC9338" id="Groupe 4" o:spid="_x0000_s1026" alt="Éléments de liste de contrôle" style="width:50.95pt;height:50.4pt;mso-position-horizontal-relative:char;mso-position-vertical-relative:line" coordsize="6470,64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Graphique 3" o:spid="_x0000_s1027" type="#_x0000_t75" alt="Liste" style="position:absolute;top:554;width:636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">
                      <v:imagedata r:id="rId5" o:title="Liste"/>
                    </v:shape>
                    <v:shape id="Graphique 1" o:spid="_x0000_s1028" type="#_x0000_t75" alt="Presse-papiers" style="position:absolute;left:69;width:6401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">
                      <v:imagedata r:id="rId6" o:title="Presse-papiers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8431" w:type="dxa"/>
          <w:vAlign w:val="center"/>
        </w:tcPr>
        <w:p w14:paraId="6704F04E" w14:textId="4911FCBD" w:rsidR="00DB4BCE" w:rsidRPr="00AB53E4" w:rsidRDefault="00DB4BCE" w:rsidP="002F283D">
          <w:pPr>
            <w:pStyle w:val="En-tte"/>
            <w:ind w:right="-683"/>
            <w:rPr>
              <w:rFonts w:ascii="Sunday Best" w:hAnsi="Sunday Best"/>
              <w:color w:val="155078" w:themeColor="accent1"/>
              <w:sz w:val="28"/>
              <w:szCs w:val="16"/>
            </w:rPr>
          </w:pPr>
          <w:r w:rsidRPr="00AB53E4"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Association LCM </w:t>
          </w:r>
          <w:r w:rsidR="00EB2BB0">
            <w:rPr>
              <w:rFonts w:ascii="Sunday Best" w:hAnsi="Sunday Best"/>
              <w:color w:val="155078" w:themeColor="accent1"/>
              <w:sz w:val="28"/>
              <w:szCs w:val="16"/>
            </w:rPr>
            <w:t>·</w:t>
          </w:r>
        </w:p>
        <w:p w14:paraId="3C109D68" w14:textId="17C13D13" w:rsidR="00B337A2" w:rsidRPr="00AB53E4" w:rsidRDefault="00EB2BB0" w:rsidP="00E204FF">
          <w:pPr>
            <w:pStyle w:val="En-tte"/>
            <w:rPr>
              <w:sz w:val="28"/>
              <w:szCs w:val="16"/>
            </w:rPr>
          </w:pPr>
          <w:r>
            <w:rPr>
              <w:rFonts w:ascii="Sunday Best" w:hAnsi="Sunday Best"/>
              <w:color w:val="155078" w:themeColor="accent1"/>
              <w:sz w:val="28"/>
              <w:szCs w:val="16"/>
            </w:rPr>
            <w:t>Formulaire d’inscription</w:t>
          </w:r>
          <w:r w:rsidR="00725226" w:rsidRPr="00AB53E4"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 </w:t>
          </w:r>
          <w:r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· </w:t>
          </w:r>
          <w:r w:rsidR="00DB4BCE" w:rsidRPr="00AB53E4">
            <w:rPr>
              <w:rFonts w:ascii="Sunday Best" w:hAnsi="Sunday Best"/>
              <w:color w:val="155078" w:themeColor="accent1"/>
              <w:sz w:val="28"/>
              <w:szCs w:val="16"/>
            </w:rPr>
            <w:t>2026-2027</w:t>
          </w:r>
        </w:p>
      </w:tc>
    </w:tr>
  </w:tbl>
  <w:p w14:paraId="3EE6E66A" w14:textId="77777777" w:rsidR="000172E5" w:rsidRPr="00311D4F" w:rsidRDefault="000172E5" w:rsidP="00311D4F">
    <w:pPr>
      <w:pStyle w:val="Sansinterlig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BDB"/>
    <w:multiLevelType w:val="hybridMultilevel"/>
    <w:tmpl w:val="B958D748"/>
    <w:lvl w:ilvl="0" w:tplc="2E14273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40BFD"/>
    <w:multiLevelType w:val="hybridMultilevel"/>
    <w:tmpl w:val="54361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itre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3316604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5965389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6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7" w15:restartNumberingAfterBreak="0">
    <w:nsid w:val="22734488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9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0295210"/>
    <w:multiLevelType w:val="hybridMultilevel"/>
    <w:tmpl w:val="6498BAFC"/>
    <w:lvl w:ilvl="0" w:tplc="44689F28">
      <w:start w:val="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74772F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4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A39EA"/>
    <w:multiLevelType w:val="multilevel"/>
    <w:tmpl w:val="4502D284"/>
    <w:lvl w:ilvl="0">
      <w:start w:val="1"/>
      <w:numFmt w:val="upperLetter"/>
      <w:lvlText w:val="Annexe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6" w15:restartNumberingAfterBreak="0">
    <w:nsid w:val="3D8F4AC6"/>
    <w:multiLevelType w:val="hybridMultilevel"/>
    <w:tmpl w:val="2A9C19EE"/>
    <w:lvl w:ilvl="0" w:tplc="BD3653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51F40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9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20" w15:restartNumberingAfterBreak="0">
    <w:nsid w:val="45301633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47022"/>
    <w:multiLevelType w:val="multilevel"/>
    <w:tmpl w:val="400A361E"/>
    <w:lvl w:ilvl="0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epuces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3" w15:restartNumberingAfterBreak="0">
    <w:nsid w:val="47E60B00"/>
    <w:multiLevelType w:val="hybridMultilevel"/>
    <w:tmpl w:val="E466A0F6"/>
    <w:lvl w:ilvl="0" w:tplc="DFB0E76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E40A21"/>
    <w:multiLevelType w:val="multilevel"/>
    <w:tmpl w:val="0A165832"/>
    <w:lvl w:ilvl="0">
      <w:start w:val="1"/>
      <w:numFmt w:val="decimal"/>
      <w:pStyle w:val="Listenumros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enumros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76212E"/>
    <w:multiLevelType w:val="multilevel"/>
    <w:tmpl w:val="55D2B45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C526DC1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CA57E48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5DE14D03"/>
    <w:multiLevelType w:val="hybridMultilevel"/>
    <w:tmpl w:val="AF0261FC"/>
    <w:lvl w:ilvl="0" w:tplc="5E66DA0C">
      <w:start w:val="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Listenumrote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DF7B0E"/>
    <w:multiLevelType w:val="multilevel"/>
    <w:tmpl w:val="4BBE41AE"/>
    <w:lvl w:ilvl="0">
      <w:start w:val="1"/>
      <w:numFmt w:val="decimal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re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re9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B9C7CF7"/>
    <w:multiLevelType w:val="multilevel"/>
    <w:tmpl w:val="A774A8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36" w15:restartNumberingAfterBreak="0">
    <w:nsid w:val="6F136AE3"/>
    <w:multiLevelType w:val="multilevel"/>
    <w:tmpl w:val="C5525D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2" w:hanging="1440"/>
      </w:pPr>
      <w:rPr>
        <w:rFonts w:hint="default"/>
      </w:rPr>
    </w:lvl>
  </w:abstractNum>
  <w:abstractNum w:abstractNumId="37" w15:restartNumberingAfterBreak="0">
    <w:nsid w:val="731E1C29"/>
    <w:multiLevelType w:val="multilevel"/>
    <w:tmpl w:val="2FE273A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78692051"/>
    <w:multiLevelType w:val="multilevel"/>
    <w:tmpl w:val="0FE4EF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237207982">
    <w:abstractNumId w:val="21"/>
  </w:num>
  <w:num w:numId="2" w16cid:durableId="205146351">
    <w:abstractNumId w:val="14"/>
  </w:num>
  <w:num w:numId="3" w16cid:durableId="150751687">
    <w:abstractNumId w:val="30"/>
  </w:num>
  <w:num w:numId="4" w16cid:durableId="520583323">
    <w:abstractNumId w:val="22"/>
  </w:num>
  <w:num w:numId="5" w16cid:durableId="1333027308">
    <w:abstractNumId w:val="24"/>
  </w:num>
  <w:num w:numId="6" w16cid:durableId="61609288">
    <w:abstractNumId w:val="35"/>
  </w:num>
  <w:num w:numId="7" w16cid:durableId="116528618">
    <w:abstractNumId w:val="13"/>
  </w:num>
  <w:num w:numId="8" w16cid:durableId="1814518358">
    <w:abstractNumId w:val="19"/>
  </w:num>
  <w:num w:numId="9" w16cid:durableId="1302495104">
    <w:abstractNumId w:val="32"/>
  </w:num>
  <w:num w:numId="10" w16cid:durableId="1160392896">
    <w:abstractNumId w:val="5"/>
  </w:num>
  <w:num w:numId="11" w16cid:durableId="47464650">
    <w:abstractNumId w:val="10"/>
  </w:num>
  <w:num w:numId="12" w16cid:durableId="609288528">
    <w:abstractNumId w:val="2"/>
  </w:num>
  <w:num w:numId="13" w16cid:durableId="880825655">
    <w:abstractNumId w:val="6"/>
  </w:num>
  <w:num w:numId="14" w16cid:durableId="149831515">
    <w:abstractNumId w:val="18"/>
  </w:num>
  <w:num w:numId="15" w16cid:durableId="261492485">
    <w:abstractNumId w:val="15"/>
  </w:num>
  <w:num w:numId="16" w16cid:durableId="435834293">
    <w:abstractNumId w:val="31"/>
  </w:num>
  <w:num w:numId="17" w16cid:durableId="86274040">
    <w:abstractNumId w:val="8"/>
  </w:num>
  <w:num w:numId="18" w16cid:durableId="720784719">
    <w:abstractNumId w:val="40"/>
  </w:num>
  <w:num w:numId="19" w16cid:durableId="832918324">
    <w:abstractNumId w:val="34"/>
  </w:num>
  <w:num w:numId="20" w16cid:durableId="1314603797">
    <w:abstractNumId w:val="25"/>
  </w:num>
  <w:num w:numId="21" w16cid:durableId="1005597249">
    <w:abstractNumId w:val="39"/>
  </w:num>
  <w:num w:numId="22" w16cid:durableId="598562516">
    <w:abstractNumId w:val="9"/>
  </w:num>
  <w:num w:numId="23" w16cid:durableId="969021857">
    <w:abstractNumId w:val="16"/>
  </w:num>
  <w:num w:numId="24" w16cid:durableId="698316451">
    <w:abstractNumId w:val="38"/>
  </w:num>
  <w:num w:numId="25" w16cid:durableId="1588730615">
    <w:abstractNumId w:val="29"/>
  </w:num>
  <w:num w:numId="26" w16cid:durableId="1711227671">
    <w:abstractNumId w:val="1"/>
  </w:num>
  <w:num w:numId="27" w16cid:durableId="394747182">
    <w:abstractNumId w:val="36"/>
  </w:num>
  <w:num w:numId="28" w16cid:durableId="752822851">
    <w:abstractNumId w:val="26"/>
  </w:num>
  <w:num w:numId="29" w16cid:durableId="1323662729">
    <w:abstractNumId w:val="37"/>
  </w:num>
  <w:num w:numId="30" w16cid:durableId="1299647536">
    <w:abstractNumId w:val="33"/>
  </w:num>
  <w:num w:numId="31" w16cid:durableId="1530073047">
    <w:abstractNumId w:val="7"/>
  </w:num>
  <w:num w:numId="32" w16cid:durableId="1673876897">
    <w:abstractNumId w:val="3"/>
  </w:num>
  <w:num w:numId="33" w16cid:durableId="2129621595">
    <w:abstractNumId w:val="17"/>
  </w:num>
  <w:num w:numId="34" w16cid:durableId="1897738142">
    <w:abstractNumId w:val="28"/>
  </w:num>
  <w:num w:numId="35" w16cid:durableId="167407699">
    <w:abstractNumId w:val="12"/>
  </w:num>
  <w:num w:numId="36" w16cid:durableId="1244680497">
    <w:abstractNumId w:val="27"/>
  </w:num>
  <w:num w:numId="37" w16cid:durableId="1404907808">
    <w:abstractNumId w:val="20"/>
  </w:num>
  <w:num w:numId="38" w16cid:durableId="2037152041">
    <w:abstractNumId w:val="4"/>
  </w:num>
  <w:num w:numId="39" w16cid:durableId="1423720732">
    <w:abstractNumId w:val="11"/>
  </w:num>
  <w:num w:numId="40" w16cid:durableId="475605792">
    <w:abstractNumId w:val="0"/>
  </w:num>
  <w:num w:numId="41" w16cid:durableId="1878736579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CE"/>
    <w:rsid w:val="000014B3"/>
    <w:rsid w:val="000172E5"/>
    <w:rsid w:val="00052382"/>
    <w:rsid w:val="0005405C"/>
    <w:rsid w:val="00060DE8"/>
    <w:rsid w:val="0006568A"/>
    <w:rsid w:val="00076F0F"/>
    <w:rsid w:val="00084253"/>
    <w:rsid w:val="0009189C"/>
    <w:rsid w:val="000B4890"/>
    <w:rsid w:val="000D1F49"/>
    <w:rsid w:val="001021BA"/>
    <w:rsid w:val="00103589"/>
    <w:rsid w:val="001036CE"/>
    <w:rsid w:val="00141106"/>
    <w:rsid w:val="00150E50"/>
    <w:rsid w:val="00154F84"/>
    <w:rsid w:val="001727CA"/>
    <w:rsid w:val="00192E7A"/>
    <w:rsid w:val="001B663D"/>
    <w:rsid w:val="001C1ACF"/>
    <w:rsid w:val="001E5E61"/>
    <w:rsid w:val="002164B2"/>
    <w:rsid w:val="00247D3B"/>
    <w:rsid w:val="00251410"/>
    <w:rsid w:val="00271BCC"/>
    <w:rsid w:val="00284824"/>
    <w:rsid w:val="002B66D4"/>
    <w:rsid w:val="002C44BD"/>
    <w:rsid w:val="002C56E6"/>
    <w:rsid w:val="002F283D"/>
    <w:rsid w:val="00311D4F"/>
    <w:rsid w:val="00321872"/>
    <w:rsid w:val="00344849"/>
    <w:rsid w:val="003533FD"/>
    <w:rsid w:val="00361E11"/>
    <w:rsid w:val="003F0847"/>
    <w:rsid w:val="0040090B"/>
    <w:rsid w:val="0041310C"/>
    <w:rsid w:val="00416D9A"/>
    <w:rsid w:val="004232ED"/>
    <w:rsid w:val="0046302A"/>
    <w:rsid w:val="0048158F"/>
    <w:rsid w:val="00487D2D"/>
    <w:rsid w:val="004A5903"/>
    <w:rsid w:val="004B0E67"/>
    <w:rsid w:val="004D5D62"/>
    <w:rsid w:val="005112D0"/>
    <w:rsid w:val="005527CA"/>
    <w:rsid w:val="00552DF0"/>
    <w:rsid w:val="00577E06"/>
    <w:rsid w:val="00583334"/>
    <w:rsid w:val="005A3BF7"/>
    <w:rsid w:val="005C0CDF"/>
    <w:rsid w:val="005F2035"/>
    <w:rsid w:val="005F7990"/>
    <w:rsid w:val="006145D8"/>
    <w:rsid w:val="00615005"/>
    <w:rsid w:val="0063739C"/>
    <w:rsid w:val="00654FCB"/>
    <w:rsid w:val="00675AC6"/>
    <w:rsid w:val="00686F9F"/>
    <w:rsid w:val="006B39E9"/>
    <w:rsid w:val="006C557E"/>
    <w:rsid w:val="00700A0F"/>
    <w:rsid w:val="007147D7"/>
    <w:rsid w:val="00721761"/>
    <w:rsid w:val="00725226"/>
    <w:rsid w:val="00733BD6"/>
    <w:rsid w:val="0074284B"/>
    <w:rsid w:val="00745184"/>
    <w:rsid w:val="00747B0E"/>
    <w:rsid w:val="00754FA2"/>
    <w:rsid w:val="00770F25"/>
    <w:rsid w:val="00790DE4"/>
    <w:rsid w:val="007A1FF2"/>
    <w:rsid w:val="007A35A8"/>
    <w:rsid w:val="007B0A85"/>
    <w:rsid w:val="007C6A52"/>
    <w:rsid w:val="007D3049"/>
    <w:rsid w:val="007D63B3"/>
    <w:rsid w:val="007F49CC"/>
    <w:rsid w:val="00804B16"/>
    <w:rsid w:val="008171BA"/>
    <w:rsid w:val="0082043E"/>
    <w:rsid w:val="008241CB"/>
    <w:rsid w:val="008433CA"/>
    <w:rsid w:val="0084692A"/>
    <w:rsid w:val="00846B76"/>
    <w:rsid w:val="00853102"/>
    <w:rsid w:val="00864DF1"/>
    <w:rsid w:val="008663DD"/>
    <w:rsid w:val="0088580B"/>
    <w:rsid w:val="008E203A"/>
    <w:rsid w:val="008F4EF5"/>
    <w:rsid w:val="008F7341"/>
    <w:rsid w:val="0091229C"/>
    <w:rsid w:val="00940E73"/>
    <w:rsid w:val="00945B0D"/>
    <w:rsid w:val="0098597D"/>
    <w:rsid w:val="009F619A"/>
    <w:rsid w:val="009F6DDE"/>
    <w:rsid w:val="009F7EC4"/>
    <w:rsid w:val="00A0795B"/>
    <w:rsid w:val="00A118B2"/>
    <w:rsid w:val="00A370A8"/>
    <w:rsid w:val="00AB4498"/>
    <w:rsid w:val="00AB53E4"/>
    <w:rsid w:val="00AF68B9"/>
    <w:rsid w:val="00B24FC2"/>
    <w:rsid w:val="00B337A2"/>
    <w:rsid w:val="00B81CDA"/>
    <w:rsid w:val="00BD4753"/>
    <w:rsid w:val="00BD5CB1"/>
    <w:rsid w:val="00BE62EE"/>
    <w:rsid w:val="00C003BA"/>
    <w:rsid w:val="00C0693F"/>
    <w:rsid w:val="00C133E1"/>
    <w:rsid w:val="00C4602F"/>
    <w:rsid w:val="00C46878"/>
    <w:rsid w:val="00C6231D"/>
    <w:rsid w:val="00CB4A51"/>
    <w:rsid w:val="00CD4532"/>
    <w:rsid w:val="00CD47B0"/>
    <w:rsid w:val="00CE6104"/>
    <w:rsid w:val="00CE7918"/>
    <w:rsid w:val="00D06443"/>
    <w:rsid w:val="00D06C3D"/>
    <w:rsid w:val="00D130AD"/>
    <w:rsid w:val="00D16163"/>
    <w:rsid w:val="00D21158"/>
    <w:rsid w:val="00D36950"/>
    <w:rsid w:val="00D4007D"/>
    <w:rsid w:val="00D702D1"/>
    <w:rsid w:val="00D706E6"/>
    <w:rsid w:val="00DA0DC4"/>
    <w:rsid w:val="00DA3512"/>
    <w:rsid w:val="00DB3FAD"/>
    <w:rsid w:val="00DB4BCE"/>
    <w:rsid w:val="00DD6D4A"/>
    <w:rsid w:val="00E204FF"/>
    <w:rsid w:val="00E411D5"/>
    <w:rsid w:val="00E61C09"/>
    <w:rsid w:val="00EB2BB0"/>
    <w:rsid w:val="00EB3B58"/>
    <w:rsid w:val="00EC7359"/>
    <w:rsid w:val="00EE3054"/>
    <w:rsid w:val="00F00606"/>
    <w:rsid w:val="00F01256"/>
    <w:rsid w:val="00F05FCD"/>
    <w:rsid w:val="00F12965"/>
    <w:rsid w:val="00F37152"/>
    <w:rsid w:val="00F473C5"/>
    <w:rsid w:val="00F7534A"/>
    <w:rsid w:val="00F8527E"/>
    <w:rsid w:val="00FA1162"/>
    <w:rsid w:val="00FC2768"/>
    <w:rsid w:val="00FC7475"/>
    <w:rsid w:val="00FE0059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A9425"/>
  <w15:chartTrackingRefBased/>
  <w15:docId w15:val="{5B71B54B-B9E8-4CD6-9DF7-46AE2651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fr-FR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311D4F"/>
    <w:pPr>
      <w:spacing w:before="200"/>
    </w:pPr>
  </w:style>
  <w:style w:type="paragraph" w:styleId="Titre1">
    <w:name w:val="heading 1"/>
    <w:basedOn w:val="Normal"/>
    <w:link w:val="Titre1Car"/>
    <w:uiPriority w:val="1"/>
    <w:qFormat/>
    <w:rsid w:val="006145D8"/>
    <w:pPr>
      <w:spacing w:before="120" w:after="120" w:line="240" w:lineRule="auto"/>
      <w:outlineLvl w:val="0"/>
    </w:pPr>
    <w:rPr>
      <w:rFonts w:asciiTheme="majorHAnsi" w:hAnsiTheme="majorHAnsi"/>
      <w:b/>
    </w:rPr>
  </w:style>
  <w:style w:type="paragraph" w:styleId="Titre2">
    <w:name w:val="heading 2"/>
    <w:basedOn w:val="Normal"/>
    <w:link w:val="Titre2C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Titre3">
    <w:name w:val="heading 3"/>
    <w:basedOn w:val="Normal"/>
    <w:next w:val="Normal"/>
    <w:link w:val="Titre3C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Titre4">
    <w:name w:val="heading 4"/>
    <w:basedOn w:val="Normal"/>
    <w:link w:val="Titre4C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itre5">
    <w:name w:val="heading 5"/>
    <w:basedOn w:val="Titre2"/>
    <w:link w:val="Titre5C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6145D8"/>
    <w:rPr>
      <w:rFonts w:asciiTheme="majorHAnsi" w:hAnsiTheme="majorHAnsi"/>
      <w:b/>
    </w:rPr>
  </w:style>
  <w:style w:type="character" w:styleId="Mot-dise">
    <w:name w:val="Hashtag"/>
    <w:basedOn w:val="Policepardfaut"/>
    <w:uiPriority w:val="99"/>
    <w:semiHidden/>
    <w:rsid w:val="00CD4532"/>
    <w:rPr>
      <w:color w:val="2B579A"/>
      <w:shd w:val="clear" w:color="auto" w:fill="E6E6E6"/>
    </w:rPr>
  </w:style>
  <w:style w:type="paragraph" w:customStyle="1" w:styleId="Listenumrote">
    <w:name w:val="Liste numérotée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Pardfaut">
    <w:name w:val="Par défau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Titre2Car">
    <w:name w:val="Titre 2 Car"/>
    <w:basedOn w:val="Policepardfaut"/>
    <w:link w:val="Titre2"/>
    <w:uiPriority w:val="1"/>
    <w:semiHidden/>
    <w:rsid w:val="006145D8"/>
    <w:rPr>
      <w:b/>
      <w:bCs/>
      <w:color w:val="694A77"/>
      <w:sz w:val="32"/>
      <w:szCs w:val="32"/>
      <w:lang w:eastAsia="zh-CN"/>
    </w:rPr>
  </w:style>
  <w:style w:type="paragraph" w:styleId="Retraitnormal">
    <w:name w:val="Normal Indent"/>
    <w:basedOn w:val="Normal"/>
    <w:uiPriority w:val="99"/>
    <w:rsid w:val="00E204FF"/>
    <w:pPr>
      <w:spacing w:before="120" w:after="0" w:line="240" w:lineRule="auto"/>
      <w:ind w:left="346"/>
    </w:pPr>
  </w:style>
  <w:style w:type="character" w:customStyle="1" w:styleId="Titre3Car">
    <w:name w:val="Titre 3 Car"/>
    <w:basedOn w:val="Policepardfaut"/>
    <w:link w:val="Titre3"/>
    <w:uiPriority w:val="1"/>
    <w:semiHidden/>
    <w:rsid w:val="006145D8"/>
    <w:rPr>
      <w:b/>
      <w:bCs/>
      <w:color w:val="694A77"/>
      <w:szCs w:val="27"/>
    </w:rPr>
  </w:style>
  <w:style w:type="paragraph" w:styleId="TM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145D8"/>
    <w:rPr>
      <w:sz w:val="18"/>
      <w:szCs w:val="20"/>
    </w:rPr>
  </w:style>
  <w:style w:type="paragraph" w:styleId="Listepuces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aire">
    <w:name w:val="annotation text"/>
    <w:basedOn w:val="Normal"/>
    <w:link w:val="CommentaireCar"/>
    <w:uiPriority w:val="99"/>
    <w:semiHidden/>
    <w:rsid w:val="000D1F49"/>
    <w:rPr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D4532"/>
    <w:rPr>
      <w:szCs w:val="24"/>
    </w:rPr>
  </w:style>
  <w:style w:type="paragraph" w:styleId="En-tte">
    <w:name w:val="header"/>
    <w:basedOn w:val="Normal"/>
    <w:link w:val="En-tteCar"/>
    <w:uiPriority w:val="99"/>
    <w:unhideWhenUsed/>
    <w:rsid w:val="007A1FF2"/>
    <w:pPr>
      <w:tabs>
        <w:tab w:val="center" w:pos="4680"/>
        <w:tab w:val="right" w:pos="9360"/>
      </w:tabs>
      <w:spacing w:before="0" w:after="0"/>
    </w:pPr>
    <w:rPr>
      <w:rFonts w:asciiTheme="majorHAnsi" w:eastAsia="Calibri" w:hAnsiTheme="majorHAnsi" w:cs="Times New Roman"/>
      <w:b/>
      <w:noProof/>
      <w:color w:val="731F1C" w:themeColor="accent5"/>
      <w:sz w:val="4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7A1FF2"/>
    <w:rPr>
      <w:rFonts w:asciiTheme="majorHAnsi" w:eastAsia="Calibri" w:hAnsiTheme="majorHAnsi" w:cs="Times New Roman"/>
      <w:b/>
      <w:noProof/>
      <w:color w:val="731F1C" w:themeColor="accent5"/>
      <w:sz w:val="44"/>
      <w:szCs w:val="24"/>
    </w:rPr>
  </w:style>
  <w:style w:type="paragraph" w:styleId="Pieddepage">
    <w:name w:val="footer"/>
    <w:basedOn w:val="Normal"/>
    <w:link w:val="PieddepageCar"/>
    <w:uiPriority w:val="99"/>
    <w:rsid w:val="00311D4F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311D4F"/>
    <w:rPr>
      <w:sz w:val="18"/>
      <w:szCs w:val="24"/>
    </w:rPr>
  </w:style>
  <w:style w:type="character" w:styleId="Appelnotedebasdep">
    <w:name w:val="footnote reference"/>
    <w:basedOn w:val="Policepardfaut"/>
    <w:uiPriority w:val="99"/>
    <w:semiHidden/>
    <w:rsid w:val="000D1F49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rsid w:val="000D1F49"/>
    <w:rPr>
      <w:sz w:val="18"/>
      <w:szCs w:val="18"/>
    </w:rPr>
  </w:style>
  <w:style w:type="paragraph" w:styleId="Listenumros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Lienhypertexte">
    <w:name w:val="Hyperlink"/>
    <w:basedOn w:val="Policepardfaut"/>
    <w:uiPriority w:val="99"/>
    <w:semiHidden/>
    <w:rsid w:val="000D1F49"/>
    <w:rPr>
      <w:color w:val="BF678E" w:themeColor="hyperlink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D1F4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Sansinterligne">
    <w:name w:val="No Spacing"/>
    <w:basedOn w:val="Normal"/>
    <w:uiPriority w:val="1"/>
    <w:qFormat/>
    <w:rsid w:val="00311D4F"/>
    <w:pPr>
      <w:widowControl w:val="0"/>
      <w:autoSpaceDE w:val="0"/>
      <w:autoSpaceDN w:val="0"/>
      <w:spacing w:before="0" w:after="0" w:line="240" w:lineRule="auto"/>
    </w:pPr>
    <w:rPr>
      <w:rFonts w:eastAsia="Calibri" w:cs="Calibri"/>
      <w:sz w:val="18"/>
    </w:rPr>
  </w:style>
  <w:style w:type="paragraph" w:styleId="Titre">
    <w:name w:val="Title"/>
    <w:basedOn w:val="Normal"/>
    <w:next w:val="Normal"/>
    <w:link w:val="TitreC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61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puces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Tableaudelafigure">
    <w:name w:val="Tableau de la figure"/>
    <w:basedOn w:val="TableauNormal"/>
    <w:uiPriority w:val="99"/>
    <w:rsid w:val="000D1F49"/>
    <w:tblPr/>
    <w:trPr>
      <w:cantSplit/>
    </w:trPr>
  </w:style>
  <w:style w:type="character" w:customStyle="1" w:styleId="Titre4Car">
    <w:name w:val="Titre 4 Car"/>
    <w:basedOn w:val="Policepardfaut"/>
    <w:link w:val="Titre4"/>
    <w:uiPriority w:val="9"/>
    <w:semiHidden/>
    <w:rsid w:val="006145D8"/>
    <w:rPr>
      <w:b/>
      <w:sz w:val="25"/>
      <w:szCs w:val="25"/>
    </w:rPr>
  </w:style>
  <w:style w:type="character" w:customStyle="1" w:styleId="Titre5Car">
    <w:name w:val="Titre 5 Car"/>
    <w:basedOn w:val="Titre2Car"/>
    <w:link w:val="Titre5"/>
    <w:uiPriority w:val="1"/>
    <w:semiHidden/>
    <w:rsid w:val="006145D8"/>
    <w:rPr>
      <w:b/>
      <w:bCs/>
      <w:caps/>
      <w:color w:val="4BACC6"/>
      <w:sz w:val="32"/>
      <w:szCs w:val="32"/>
      <w:lang w:eastAsia="zh-CN"/>
    </w:rPr>
  </w:style>
  <w:style w:type="character" w:customStyle="1" w:styleId="Titre6Car">
    <w:name w:val="Titre 6 Car"/>
    <w:basedOn w:val="Policepardfaut"/>
    <w:link w:val="Titre6"/>
    <w:uiPriority w:val="9"/>
    <w:semiHidden/>
    <w:rsid w:val="006145D8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6145D8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6145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6145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M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desillustration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enumros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Lienhypertextesuivivisit">
    <w:name w:val="FollowedHyperlink"/>
    <w:basedOn w:val="Policepardfaut"/>
    <w:uiPriority w:val="99"/>
    <w:semiHidden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itredulivre">
    <w:name w:val="Book Title"/>
    <w:basedOn w:val="Policepardfaut"/>
    <w:uiPriority w:val="33"/>
    <w:semiHidden/>
    <w:rsid w:val="000D1F49"/>
    <w:rPr>
      <w:b/>
      <w:bCs/>
      <w:i/>
      <w:iCs/>
      <w:spacing w:val="5"/>
    </w:rPr>
  </w:style>
  <w:style w:type="paragraph" w:styleId="En-ttedetabledesmatires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Textedemacro">
    <w:name w:val="macro"/>
    <w:link w:val="TextedemacroC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6145D8"/>
    <w:rPr>
      <w:rFonts w:ascii="Consolas" w:hAnsi="Consolas"/>
      <w:sz w:val="20"/>
      <w:szCs w:val="20"/>
    </w:rPr>
  </w:style>
  <w:style w:type="table" w:styleId="Grilledutableau">
    <w:name w:val="Table Grid"/>
    <w:basedOn w:val="TableauNormal"/>
    <w:rsid w:val="00846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145D8"/>
    <w:rPr>
      <w:color w:val="808080"/>
    </w:rPr>
  </w:style>
  <w:style w:type="paragraph" w:styleId="Paragraphedeliste">
    <w:name w:val="List Paragraph"/>
    <w:basedOn w:val="Normal"/>
    <w:uiPriority w:val="34"/>
    <w:semiHidden/>
    <w:qFormat/>
    <w:rsid w:val="002C44BD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rsid w:val="00853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ssociation.lcm@gmail.com" TargetMode="External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o&#233;\AppData\Roaming\Microsoft\Templates\Formulaire%20d&#8217;inscription%20repas.dotx" TargetMode="External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7C5EAD-19FF-4FE0-BF07-6EBB5BD2BC3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3AB8A44-026D-4A6E-81CC-41A3BB68D1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C5823A-B2A4-415D-B21A-179C839032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D0F2B8-3BE2-4785-B88D-FED0849B60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Formulaire d’inscription repas.dotx</Template>
  <TotalTime>12</TotalTime>
  <Pages>1</Pages>
  <Words>328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Cloé</dc:creator>
  <cp:keywords/>
  <dc:description/>
  <cp:lastModifiedBy>Cloe Domenighetti</cp:lastModifiedBy>
  <cp:revision>9</cp:revision>
  <cp:lastPrinted>2026-02-19T12:15:00Z</cp:lastPrinted>
  <dcterms:created xsi:type="dcterms:W3CDTF">2026-03-02T03:51:00Z</dcterms:created>
  <dcterms:modified xsi:type="dcterms:W3CDTF">2026-03-08T17:37:00Z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